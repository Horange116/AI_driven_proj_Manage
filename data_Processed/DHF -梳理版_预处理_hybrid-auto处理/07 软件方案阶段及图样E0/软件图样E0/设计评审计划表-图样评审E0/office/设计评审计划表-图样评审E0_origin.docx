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74EAB" w:rsidRDefault="00E74EAB">
      <w:pPr>
        <w:spacing w:beforeLines="20" w:before="62" w:afterLines="20" w:after="62"/>
        <w:ind w:firstLineChars="600" w:firstLine="1928"/>
        <w:rPr>
          <w:rFonts w:ascii="华文细黑" w:hAnsi="华文细黑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设计评审计划表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000000">
        <w:trPr>
          <w:trHeight w:val="355"/>
          <w:jc w:val="center"/>
        </w:trPr>
        <w:tc>
          <w:tcPr>
            <w:tcW w:w="98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E74EAB" w:rsidRDefault="00E74EAB">
            <w:pPr>
              <w:spacing w:beforeLines="20" w:before="62" w:afterLines="20" w:after="62"/>
              <w:rPr>
                <w:rFonts w:ascii="华文细黑" w:hAnsi="华文细黑" w:hint="eastAsia"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 w:rsidR="00544073">
              <w:rPr>
                <w:rFonts w:ascii="华文细黑" w:hAnsi="华文细黑" w:hint="eastAsia"/>
                <w:b/>
                <w:snapToGrid w:val="0"/>
              </w:rPr>
              <w:t>PT9L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</w:t>
            </w:r>
            <w:r>
              <w:rPr>
                <w:b/>
                <w:snapToGrid w:val="0"/>
              </w:rPr>
              <w:t xml:space="preserve">        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b/>
                <w:snapToGrid w:val="0"/>
              </w:rPr>
              <w:t xml:space="preserve"> </w:t>
            </w:r>
            <w:r>
              <w:rPr>
                <w:rFonts w:hint="eastAsia"/>
                <w:b/>
                <w:snapToGrid w:val="0"/>
              </w:rPr>
              <w:t>300000</w:t>
            </w:r>
            <w:r w:rsidR="00544073">
              <w:rPr>
                <w:rFonts w:hint="eastAsia"/>
                <w:b/>
                <w:snapToGrid w:val="0"/>
              </w:rPr>
              <w:t>78</w:t>
            </w:r>
            <w:r>
              <w:rPr>
                <w:b/>
                <w:snapToGrid w:val="0"/>
              </w:rPr>
              <w:t xml:space="preserve">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val="245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E74EAB" w:rsidRDefault="00E74EAB">
            <w:pPr>
              <w:spacing w:beforeLines="20" w:before="62" w:afterLines="20" w:after="62"/>
              <w:rPr>
                <w:rFonts w:ascii="宋体" w:hAnsi="宋体" w:hint="eastAsia"/>
                <w:snapToGrid w:val="0"/>
              </w:rPr>
            </w:pPr>
            <w:r>
              <w:rPr>
                <w:rFonts w:hint="eastAsia"/>
                <w:b/>
                <w:snapToGrid w:val="0"/>
              </w:rPr>
              <w:t>评审阶段：</w:t>
            </w:r>
            <w:r>
              <w:rPr>
                <w:rFonts w:hint="eastAsia"/>
                <w:snapToGrid w:val="0"/>
              </w:rPr>
              <w:t>图样评</w:t>
            </w:r>
            <w:r>
              <w:rPr>
                <w:rFonts w:ascii="宋体" w:hAnsi="宋体" w:hint="eastAsia"/>
                <w:snapToGrid w:val="0"/>
              </w:rPr>
              <w:t>审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结构图样评审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硬件图样评审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☑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软件图样评审</w:t>
            </w:r>
          </w:p>
        </w:tc>
      </w:tr>
      <w:tr w:rsidR="00000000">
        <w:trPr>
          <w:trHeight w:hRule="exact" w:val="2324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E74EAB" w:rsidRDefault="00E74EAB">
            <w:pPr>
              <w:spacing w:beforeLines="20" w:before="62" w:afterLines="20" w:after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评审内容：</w:t>
            </w:r>
          </w:p>
          <w:p w:rsidR="00E74EAB" w:rsidRDefault="00E74EAB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对方案规划阶段评估出的问题的跟踪；</w:t>
            </w:r>
          </w:p>
          <w:p w:rsidR="00E74EAB" w:rsidRDefault="00E74EAB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对图样设计的评估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评审内容见附表（文件编号：</w:t>
            </w:r>
            <w:r>
              <w:rPr>
                <w:szCs w:val="21"/>
                <w:u w:val="single"/>
              </w:rPr>
              <w:t xml:space="preserve"> </w:t>
            </w:r>
            <w:r w:rsidR="00544073">
              <w:rPr>
                <w:rFonts w:hint="eastAsia"/>
                <w:szCs w:val="21"/>
                <w:u w:val="single"/>
              </w:rPr>
              <w:t>PT9L</w:t>
            </w:r>
            <w:r>
              <w:rPr>
                <w:rFonts w:hint="eastAsia"/>
                <w:szCs w:val="21"/>
                <w:u w:val="single"/>
              </w:rPr>
              <w:t>-RTPB01 V1.0</w:t>
            </w:r>
            <w:r>
              <w:rPr>
                <w:rFonts w:ascii="宋体" w:hAnsi="宋体" w:hint="eastAsia"/>
              </w:rPr>
              <w:t>）；</w:t>
            </w:r>
          </w:p>
          <w:p w:rsidR="00E74EAB" w:rsidRDefault="00E74EAB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评估出的问题、原因及采取的纠正措施、负责人、完成日期；</w:t>
            </w:r>
          </w:p>
          <w:p w:rsidR="00E74EAB" w:rsidRDefault="00E74EAB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在本阶段进行的设计更改，如设计更改需求评审中确定其未影响预期用途及设计输入，即只影响设计输出的设计更改，本次评审时需评估设计更改的适宜性及是否产生了新的问题；</w:t>
            </w:r>
          </w:p>
          <w:p w:rsidR="00E74EAB" w:rsidRDefault="00E74EAB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对设计进度的评估。</w:t>
            </w:r>
          </w:p>
        </w:tc>
      </w:tr>
      <w:tr w:rsidR="00000000">
        <w:trPr>
          <w:trHeight w:val="2130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E74EAB" w:rsidRDefault="00E74EAB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接收准则：</w:t>
            </w:r>
          </w:p>
          <w:p w:rsidR="00E74EAB" w:rsidRDefault="00E74EAB">
            <w:pPr>
              <w:spacing w:beforeLines="20" w:before="6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b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>1.</w:t>
            </w:r>
            <w:r>
              <w:rPr>
                <w:rFonts w:ascii="宋体" w:hAnsi="宋体" w:hint="eastAsia"/>
                <w:u w:val="single"/>
              </w:rPr>
              <w:t>软件方案</w:t>
            </w:r>
            <w:r>
              <w:rPr>
                <w:rFonts w:ascii="宋体" w:hAnsi="宋体" w:hint="eastAsia"/>
                <w:snapToGrid w:val="0"/>
                <w:u w:val="single"/>
              </w:rPr>
              <w:t>阶段留存的问题得到解决，或者可以在后续阶段完成并明确</w:t>
            </w:r>
            <w:r>
              <w:rPr>
                <w:rFonts w:ascii="宋体" w:hAnsi="宋体" w:hint="eastAsia"/>
                <w:u w:val="single"/>
              </w:rPr>
              <w:t>纠正措施、负责人和完成日期；</w:t>
            </w:r>
          </w:p>
          <w:p w:rsidR="00E74EAB" w:rsidRDefault="00E74EAB">
            <w:pPr>
              <w:adjustRightInd w:val="0"/>
              <w:snapToGrid w:val="0"/>
              <w:spacing w:beforeLines="20" w:before="62"/>
              <w:rPr>
                <w:rFonts w:ascii="宋体" w:hAnsi="宋体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2.</w:t>
            </w:r>
            <w:r>
              <w:rPr>
                <w:rFonts w:ascii="宋体" w:hAnsi="宋体" w:hint="eastAsia"/>
                <w:u w:val="single"/>
              </w:rPr>
              <w:t>软件图样评审内容表中，所有条目需识别其适用性，适用的条目需评估其是否通过；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</w:p>
          <w:p w:rsidR="00E74EAB" w:rsidRDefault="00E74EAB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3.</w:t>
            </w:r>
            <w:r>
              <w:rPr>
                <w:rFonts w:ascii="宋体" w:hAnsi="宋体" w:hint="eastAsia"/>
                <w:u w:val="single"/>
              </w:rPr>
              <w:t>对评估出的问题，需在评审记录中明确产生问题的原因以及采取的纠正措施、负责人和完成日期；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E74EAB" w:rsidRDefault="00E74EAB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4.</w:t>
            </w:r>
            <w:r>
              <w:rPr>
                <w:rFonts w:ascii="宋体" w:hAnsi="宋体" w:hint="eastAsia"/>
                <w:u w:val="single"/>
              </w:rPr>
              <w:t>如有设计更改，则更改解决了原有问题，且没有引起新的问题，如有新的问题，需追踪直至解决；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E74EAB" w:rsidRDefault="00E74EAB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5.</w:t>
            </w:r>
            <w:r>
              <w:rPr>
                <w:rFonts w:ascii="宋体" w:hAnsi="宋体" w:hint="eastAsia"/>
              </w:rPr>
              <w:t>设计进度符合项目进度表的时间要求，或者更新项目进度表并得到批准。</w:t>
            </w:r>
          </w:p>
        </w:tc>
      </w:tr>
      <w:tr w:rsidR="00000000">
        <w:trPr>
          <w:trHeight w:val="2298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E74EAB" w:rsidRDefault="00E74EAB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参加评审人员：</w:t>
            </w:r>
            <w:r>
              <w:rPr>
                <w:rFonts w:hint="eastAsia"/>
                <w:i/>
                <w:sz w:val="18"/>
                <w:szCs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□内划√，横线上填写姓名，不适用选项空白）</w:t>
            </w:r>
          </w:p>
          <w:p w:rsidR="00E74EAB" w:rsidRDefault="00E74EAB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技术总监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 w:rsidR="00544073">
              <w:rPr>
                <w:rFonts w:ascii="宋体" w:hAnsi="宋体" w:hint="eastAsia"/>
                <w:snapToGrid w:val="0"/>
              </w:rPr>
              <w:t>技术负责人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  <w:spacing w:val="-24"/>
              </w:rPr>
              <w:t>对本阶段不负直接责任的人员</w:t>
            </w:r>
            <w:r>
              <w:rPr>
                <w:rFonts w:ascii="宋体" w:hAnsi="宋体" w:hint="eastAsia"/>
                <w:snapToGrid w:val="0"/>
                <w:spacing w:val="-10"/>
              </w:rPr>
              <w:t xml:space="preserve"> 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 xml:space="preserve">   </w:t>
            </w:r>
            <w:r w:rsidR="00054061">
              <w:rPr>
                <w:rFonts w:ascii="宋体" w:hAnsi="宋体" w:hint="eastAsia"/>
                <w:snapToGrid w:val="0"/>
                <w:spacing w:val="-10"/>
                <w:u w:val="single"/>
              </w:rPr>
              <w:t>谢雪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 xml:space="preserve">     </w:t>
            </w:r>
          </w:p>
          <w:p w:rsidR="00E74EAB" w:rsidRDefault="00E74EAB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结构主管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硬件主管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40"/>
              </w:rPr>
              <w:t>软件主管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         </w:t>
            </w:r>
          </w:p>
          <w:p w:rsidR="00E74EAB" w:rsidRDefault="00E74EAB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□结构工程师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硬件工程师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软件工程师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 w:rsidR="00544073">
              <w:rPr>
                <w:rFonts w:ascii="宋体" w:hAnsi="宋体" w:hint="eastAsia"/>
                <w:snapToGrid w:val="0"/>
                <w:u w:val="single"/>
              </w:rPr>
              <w:t>王迪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</w:t>
            </w:r>
          </w:p>
          <w:p w:rsidR="00E74EAB" w:rsidRDefault="00E74EAB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sym w:font="Wingdings 2" w:char="00A3"/>
            </w:r>
            <w:r>
              <w:rPr>
                <w:rFonts w:ascii="宋体" w:hAnsi="宋体" w:hint="eastAsia"/>
                <w:snapToGrid w:val="0"/>
                <w:spacing w:val="-23"/>
              </w:rPr>
              <w:t>导入工程师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sym w:font="Wingdings 2" w:char="00A3"/>
            </w:r>
            <w:r>
              <w:rPr>
                <w:rFonts w:ascii="宋体" w:hAnsi="宋体" w:hint="eastAsia"/>
                <w:snapToGrid w:val="0"/>
                <w:spacing w:val="-23"/>
              </w:rPr>
              <w:t>资源开发工程师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</w:t>
            </w:r>
          </w:p>
          <w:p w:rsidR="00E74EAB" w:rsidRDefault="00E74EAB">
            <w:pPr>
              <w:spacing w:beforeLines="30" w:before="93" w:afterLines="50" w:after="156"/>
              <w:rPr>
                <w:rFonts w:ascii="华文细黑" w:hAnsi="华文细黑" w:hint="eastAsia"/>
                <w:u w:val="single"/>
              </w:rPr>
            </w:pPr>
            <w:r>
              <w:rPr>
                <w:rFonts w:ascii="华文细黑" w:hAnsi="华文细黑" w:hint="eastAsia"/>
              </w:rPr>
              <w:t xml:space="preserve">                              </w:t>
            </w:r>
          </w:p>
        </w:tc>
      </w:tr>
      <w:tr w:rsidR="00000000">
        <w:trPr>
          <w:trHeight w:val="4752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E74EAB" w:rsidRDefault="00E74EAB">
            <w:pPr>
              <w:spacing w:beforeLines="20" w:before="62" w:afterLines="20" w:after="62"/>
              <w:rPr>
                <w:rFonts w:ascii="宋体" w:hAnsi="宋体" w:hint="eastAsia"/>
                <w:b/>
                <w:snapToGrid w:val="0"/>
                <w:kern w:val="0"/>
              </w:rPr>
            </w:pPr>
            <w:r>
              <w:rPr>
                <w:rFonts w:ascii="宋体" w:hAnsi="宋体" w:hint="eastAsia"/>
                <w:b/>
                <w:snapToGrid w:val="0"/>
                <w:kern w:val="0"/>
              </w:rPr>
              <w:t>人员职责</w:t>
            </w:r>
            <w:r>
              <w:rPr>
                <w:rFonts w:ascii="宋体" w:hAnsi="宋体" w:hint="eastAsia"/>
                <w:b/>
                <w:snapToGrid w:val="0"/>
                <w:kern w:val="0"/>
              </w:rPr>
              <w:t>:</w:t>
            </w:r>
          </w:p>
          <w:p w:rsidR="00E74EAB" w:rsidRDefault="00544073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技术负责人</w:t>
            </w:r>
            <w:r w:rsidR="00E74EAB">
              <w:rPr>
                <w:rFonts w:ascii="宋体" w:hAnsi="宋体" w:hint="eastAsia"/>
              </w:rPr>
              <w:t>:</w:t>
            </w:r>
            <w:r w:rsidR="00E74EAB">
              <w:rPr>
                <w:rFonts w:ascii="宋体" w:hAnsi="宋体" w:hint="eastAsia"/>
              </w:rPr>
              <w:t>对软件图样设计询问信息、提出问题等，对其可行性、合理性等进行评审；</w:t>
            </w:r>
          </w:p>
          <w:p w:rsidR="00E74EAB" w:rsidRDefault="00E74EAB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对本阶段不负直接责任的人员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ascii="宋体" w:hAnsi="宋体" w:hint="eastAsia"/>
              </w:rPr>
              <w:t>负责从不同的视角提出问题，以保持评审的独立性；</w:t>
            </w:r>
          </w:p>
          <w:p w:rsidR="00E74EAB" w:rsidRDefault="00E74EAB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软件主管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对软件图样设计询问信息、提出问题等，对其可行性、合理性及项目进度等进行评审；</w:t>
            </w:r>
          </w:p>
          <w:p w:rsidR="00E74EAB" w:rsidRDefault="00E74EAB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主持软件图样评审，解答问题和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 w:hint="eastAsia"/>
              </w:rPr>
              <w:t>或承诺改进软件流程图设计，并形成评审记录；</w:t>
            </w:r>
          </w:p>
          <w:p w:rsidR="00E74EAB" w:rsidRDefault="00E74EAB">
            <w:pPr>
              <w:snapToGrid w:val="0"/>
              <w:spacing w:beforeLines="10" w:before="31"/>
              <w:rPr>
                <w:rFonts w:ascii="宋体" w:hAnsi="宋体" w:hint="eastAsia"/>
                <w:snapToGrid w:val="0"/>
              </w:rPr>
            </w:pPr>
          </w:p>
        </w:tc>
      </w:tr>
      <w:tr w:rsidR="00000000">
        <w:trPr>
          <w:trHeight w:val="598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74EAB" w:rsidRDefault="00E74EAB">
            <w:pPr>
              <w:spacing w:beforeLines="30" w:before="93" w:afterLines="50" w:after="156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u w:val="single"/>
              </w:rPr>
              <w:t xml:space="preserve">       </w:t>
            </w:r>
            <w:r>
              <w:rPr>
                <w:rFonts w:ascii="华文细黑" w:hAnsi="华文细黑" w:hint="eastAsia"/>
                <w:u w:val="single"/>
              </w:rPr>
              <w:t>年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月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日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时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分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二楼会议室　　　　　　　　　　　　　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</w:tc>
      </w:tr>
    </w:tbl>
    <w:p w:rsidR="00E74EAB" w:rsidRDefault="00E74EAB">
      <w:pPr>
        <w:spacing w:beforeLines="50" w:before="156"/>
        <w:rPr>
          <w:rFonts w:hint="eastAsia"/>
          <w:b/>
          <w:u w:val="single"/>
        </w:rPr>
      </w:pPr>
      <w:r>
        <w:rPr>
          <w:rFonts w:hint="eastAsia"/>
          <w:b/>
        </w:rPr>
        <w:t>申请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软件工程师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  <w:b/>
        </w:rPr>
        <w:t>审核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软件主管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 </w:t>
      </w:r>
      <w:r>
        <w:rPr>
          <w:rFonts w:hint="eastAsia"/>
        </w:rPr>
        <w:t xml:space="preserve"> </w:t>
      </w:r>
      <w:r>
        <w:rPr>
          <w:rFonts w:hint="eastAsia"/>
          <w:b/>
        </w:rPr>
        <w:t>批准</w:t>
      </w:r>
      <w:r>
        <w:rPr>
          <w:rFonts w:ascii="宋体" w:hAnsi="宋体" w:hint="eastAsia"/>
          <w:i/>
          <w:sz w:val="18"/>
          <w:szCs w:val="18"/>
        </w:rPr>
        <w:t>(</w:t>
      </w:r>
      <w:r w:rsidR="00544073">
        <w:rPr>
          <w:rFonts w:ascii="宋体" w:hAnsi="宋体" w:hint="eastAsia"/>
          <w:i/>
          <w:sz w:val="18"/>
          <w:szCs w:val="18"/>
        </w:rPr>
        <w:t>技术负责人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</w:t>
      </w:r>
      <w:r>
        <w:rPr>
          <w:rFonts w:ascii="宋体" w:hAnsi="宋体" w:hint="eastAsia"/>
          <w:b/>
          <w:u w:val="single"/>
        </w:rPr>
        <w:t xml:space="preserve">     </w:t>
      </w:r>
    </w:p>
    <w:p w:rsidR="00401D65" w:rsidRDefault="00E74EAB">
      <w:pPr>
        <w:spacing w:beforeLines="20" w:before="62"/>
        <w:ind w:firstLineChars="950" w:firstLine="1710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 xml:space="preserve">     </w:t>
      </w:r>
      <w:r>
        <w:rPr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</w:t>
      </w:r>
      <w:r>
        <w:rPr>
          <w:sz w:val="18"/>
          <w:szCs w:val="18"/>
          <w:u w:val="single"/>
        </w:rPr>
        <w:t xml:space="preserve"> </w:t>
      </w:r>
      <w:r>
        <w:rPr>
          <w:snapToGrid w:val="0"/>
          <w:kern w:val="18"/>
          <w:sz w:val="18"/>
          <w:szCs w:val="18"/>
          <w:u w:val="single"/>
        </w:rPr>
        <w:t xml:space="preserve">      </w:t>
      </w:r>
      <w:r>
        <w:rPr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  </w:t>
      </w:r>
      <w:r>
        <w:rPr>
          <w:sz w:val="18"/>
          <w:szCs w:val="18"/>
          <w:u w:val="single"/>
        </w:rPr>
        <w:t xml:space="preserve">       </w:t>
      </w:r>
      <w:r>
        <w:rPr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日</w:t>
      </w:r>
    </w:p>
    <w:sectPr w:rsidR="00401D65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4EAB" w:rsidRDefault="00E74EAB">
      <w:r>
        <w:separator/>
      </w:r>
    </w:p>
  </w:endnote>
  <w:endnote w:type="continuationSeparator" w:id="0">
    <w:p w:rsidR="00E74EAB" w:rsidRDefault="00E74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4EAB" w:rsidRDefault="00E74EAB">
    <w:pPr>
      <w:pStyle w:val="a7"/>
      <w:wordWrap w:val="0"/>
      <w:jc w:val="right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PAGE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/ </w:t>
    </w:r>
    <w:r>
      <w:rPr>
        <w:rFonts w:hint="eastAsia"/>
      </w:rPr>
      <w:t>共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NUMPAGES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4EAB" w:rsidRDefault="00E74EAB">
      <w:r>
        <w:separator/>
      </w:r>
    </w:p>
  </w:footnote>
  <w:footnote w:type="continuationSeparator" w:id="0">
    <w:p w:rsidR="00E74EAB" w:rsidRDefault="00E74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4EAB" w:rsidRDefault="00E74EAB">
    <w:pPr>
      <w:wordWrap w:val="0"/>
      <w:jc w:val="right"/>
      <w:rPr>
        <w:rFonts w:hint="eastAsia"/>
        <w:sz w:val="18"/>
        <w:szCs w:val="18"/>
      </w:rPr>
    </w:pPr>
    <w:r>
      <w:rPr>
        <w:rFonts w:hint="eastAsia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4.2pt;width:84.75pt;height:34.5pt;z-index:-251658752" wrapcoords="-191 0 -191 20661 21600 20661 21600 0 -191 0">
          <v:imagedata r:id="rId1" r:href="rId2"/>
          <w10:wrap type="square"/>
        </v:shape>
      </w:pict>
    </w:r>
    <w:r>
      <w:rPr>
        <w:rFonts w:hint="eastAsia"/>
      </w:rPr>
      <w:t xml:space="preserve">           </w:t>
    </w:r>
    <w:r>
      <w:rPr>
        <w:rFonts w:hint="eastAsia"/>
        <w:sz w:val="18"/>
        <w:szCs w:val="18"/>
      </w:rPr>
      <w:t>文件编号：</w:t>
    </w:r>
    <w:r w:rsidR="00544073">
      <w:rPr>
        <w:rFonts w:hint="eastAsia"/>
        <w:sz w:val="18"/>
        <w:szCs w:val="18"/>
        <w:u w:val="single"/>
      </w:rPr>
      <w:t>PT9L</w:t>
    </w:r>
    <w:r>
      <w:rPr>
        <w:sz w:val="18"/>
        <w:szCs w:val="18"/>
        <w:u w:val="single"/>
      </w:rPr>
      <w:t>-RTPJ01</w:t>
    </w:r>
    <w:r>
      <w:rPr>
        <w:rFonts w:hint="eastAsia"/>
        <w:sz w:val="18"/>
        <w:szCs w:val="18"/>
      </w:rPr>
      <w:t xml:space="preserve"> V1.0                      </w:t>
    </w:r>
    <w:r>
      <w:rPr>
        <w:rFonts w:hint="eastAsia"/>
        <w:sz w:val="18"/>
        <w:szCs w:val="18"/>
      </w:rPr>
      <w:t>设计评审计划表</w:t>
    </w:r>
    <w:r>
      <w:rPr>
        <w:rFonts w:hint="eastAsia"/>
        <w:sz w:val="18"/>
        <w:szCs w:val="18"/>
      </w:rPr>
      <w:t xml:space="preserve">   </w:t>
    </w:r>
    <w:r>
      <w:rPr>
        <w:rFonts w:hint="eastAsia"/>
        <w:sz w:val="18"/>
        <w:szCs w:val="18"/>
      </w:rPr>
      <w:t>表号：</w:t>
    </w:r>
    <w:r>
      <w:rPr>
        <w:rFonts w:hint="eastAsia"/>
        <w:sz w:val="18"/>
        <w:szCs w:val="18"/>
      </w:rPr>
      <w:t>QR-7.3-08/E0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9348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54061"/>
    <w:rsid w:val="001454EF"/>
    <w:rsid w:val="00401D65"/>
    <w:rsid w:val="00544073"/>
    <w:rsid w:val="00B03FDE"/>
    <w:rsid w:val="00DD4FC4"/>
    <w:rsid w:val="00E74EAB"/>
    <w:rsid w:val="00F551A1"/>
    <w:rsid w:val="04D94D82"/>
    <w:rsid w:val="0506170D"/>
    <w:rsid w:val="06F07ABB"/>
    <w:rsid w:val="0E93164C"/>
    <w:rsid w:val="157F5180"/>
    <w:rsid w:val="1A75281D"/>
    <w:rsid w:val="1BEF65FF"/>
    <w:rsid w:val="1E8E7F6C"/>
    <w:rsid w:val="234731C4"/>
    <w:rsid w:val="276C6633"/>
    <w:rsid w:val="35FA5E74"/>
    <w:rsid w:val="375E7160"/>
    <w:rsid w:val="3B3E3ED6"/>
    <w:rsid w:val="40E165AE"/>
    <w:rsid w:val="515F3303"/>
    <w:rsid w:val="56B64622"/>
    <w:rsid w:val="57966899"/>
    <w:rsid w:val="5B5F582F"/>
    <w:rsid w:val="5B921D52"/>
    <w:rsid w:val="5BE5043A"/>
    <w:rsid w:val="5BE70AC5"/>
    <w:rsid w:val="61EA56B3"/>
    <w:rsid w:val="6B787684"/>
    <w:rsid w:val="6C1F3F79"/>
    <w:rsid w:val="6CB5251A"/>
    <w:rsid w:val="73520AC2"/>
    <w:rsid w:val="75F61BD9"/>
    <w:rsid w:val="764F753B"/>
    <w:rsid w:val="7C27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70A978DF-321D-4000-93E8-B727F710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qFormat/>
    <w:pPr>
      <w:keepNext/>
      <w:outlineLvl w:val="2"/>
    </w:pPr>
    <w:rPr>
      <w:sz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</w:rPr>
  </w:style>
  <w:style w:type="paragraph" w:styleId="8">
    <w:name w:val="heading 8"/>
    <w:basedOn w:val="a"/>
    <w:next w:val="a"/>
    <w:qFormat/>
    <w:pPr>
      <w:keepNext/>
      <w:ind w:leftChars="-49" w:left="-84" w:rightChars="-44" w:hangingChars="8" w:hanging="19"/>
      <w:jc w:val="center"/>
      <w:outlineLvl w:val="7"/>
    </w:pPr>
    <w:rPr>
      <w:rFonts w:ascii="黑体"/>
      <w:b/>
      <w:sz w:val="24"/>
    </w:rPr>
  </w:style>
  <w:style w:type="character" w:default="1" w:styleId="a1">
    <w:name w:val="Default Paragraph Font"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rPr>
      <w:sz w:val="28"/>
    </w:rPr>
  </w:style>
  <w:style w:type="paragraph" w:styleId="a6">
    <w:name w:val="Balloon Text"/>
    <w:basedOn w:val="a"/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annotation subject"/>
    <w:basedOn w:val="a4"/>
    <w:next w:val="a4"/>
    <w:rPr>
      <w:b/>
    </w:rPr>
  </w:style>
  <w:style w:type="character" w:styleId="aa">
    <w:name w:val="page number"/>
  </w:style>
  <w:style w:type="character" w:styleId="ab">
    <w:name w:val="annotation reference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../../../DOCUME~1/0110~1.KOD/LOCALS~1/Temp/ksohtml/wps_clip_image-0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782</Words>
  <Characters>815</Characters>
  <Application>Microsoft Office Word</Application>
  <DocSecurity>0</DocSecurity>
  <PresentationFormat/>
  <Lines>31</Lines>
  <Paragraphs>28</Paragraphs>
  <Slides>0</Slides>
  <Notes>0</Notes>
  <HiddenSlides>0</HiddenSlides>
  <MMClips>0</MMClips>
  <ScaleCrop>false</ScaleCrop>
  <Manager/>
  <Company>深圳市斯尔顿科技有限公司</Company>
  <LinksUpToDate>false</LinksUpToDate>
  <CharactersWithSpaces>1218</CharactersWithSpaces>
  <SharedDoc>false</SharedDoc>
  <HLinks>
    <vt:vector size="6" baseType="variant">
      <vt:variant>
        <vt:i4>327689</vt:i4>
      </vt:variant>
      <vt:variant>
        <vt:i4>-1</vt:i4>
      </vt:variant>
      <vt:variant>
        <vt:i4>1025</vt:i4>
      </vt:variant>
      <vt:variant>
        <vt:i4>1</vt:i4>
      </vt:variant>
      <vt:variant>
        <vt:lpwstr>../../../../DOCUME~1/0110~1.KOD/LOCALS~1/Temp/ksohtml/wps_clip_image-0.png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subject/>
  <dc:creator>0110</dc:creator>
  <cp:keywords/>
  <dc:description/>
  <cp:lastModifiedBy>宇 杜</cp:lastModifiedBy>
  <cp:revision>2</cp:revision>
  <cp:lastPrinted>2025-09-15T05:20:00Z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FC11E32B4ED9415D8541364C8D4A37DD_13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