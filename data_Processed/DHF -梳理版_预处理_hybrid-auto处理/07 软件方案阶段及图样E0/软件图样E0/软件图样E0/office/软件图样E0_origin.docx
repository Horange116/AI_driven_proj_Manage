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303A5" w:rsidRDefault="00E303A5">
      <w:pPr>
        <w:spacing w:afterLines="50" w:after="156"/>
        <w:jc w:val="center"/>
        <w:rPr>
          <w:rFonts w:hint="eastAsia"/>
          <w:b/>
          <w:sz w:val="36"/>
        </w:rPr>
      </w:pPr>
    </w:p>
    <w:p w:rsidR="00E303A5" w:rsidRDefault="00E303A5">
      <w:pPr>
        <w:jc w:val="center"/>
        <w:rPr>
          <w:rFonts w:ascii="黑体" w:eastAsia="黑体" w:hAnsi="黑体" w:hint="eastAsia"/>
          <w:b/>
          <w:sz w:val="72"/>
        </w:rPr>
      </w:pPr>
    </w:p>
    <w:p w:rsidR="00E303A5" w:rsidRDefault="00E303A5">
      <w:pPr>
        <w:jc w:val="center"/>
        <w:rPr>
          <w:rFonts w:ascii="宋体" w:hAnsi="宋体" w:hint="eastAsia"/>
          <w:b/>
          <w:sz w:val="84"/>
          <w:szCs w:val="84"/>
        </w:rPr>
      </w:pPr>
      <w:r>
        <w:rPr>
          <w:rFonts w:ascii="宋体" w:hAnsi="宋体" w:hint="eastAsia"/>
          <w:b/>
          <w:sz w:val="84"/>
          <w:szCs w:val="84"/>
        </w:rPr>
        <w:t>软件流程图</w:t>
      </w:r>
    </w:p>
    <w:p w:rsidR="00E303A5" w:rsidRDefault="00E303A5">
      <w:pPr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Arial"/>
          <w:b/>
          <w:sz w:val="44"/>
        </w:rPr>
        <w:t>（</w:t>
      </w:r>
      <w:r>
        <w:rPr>
          <w:rFonts w:ascii="Times New Roman" w:hAnsi="Times New Roman"/>
          <w:b/>
          <w:sz w:val="44"/>
        </w:rPr>
        <w:t>V1.0</w:t>
      </w:r>
      <w:r>
        <w:rPr>
          <w:rFonts w:ascii="Times New Roman" w:hAnsi="Arial"/>
          <w:b/>
          <w:sz w:val="44"/>
        </w:rPr>
        <w:t>）</w:t>
      </w:r>
    </w:p>
    <w:p w:rsidR="00E303A5" w:rsidRDefault="00E303A5">
      <w:pPr>
        <w:rPr>
          <w:rFonts w:ascii="Arial" w:hAnsi="Arial"/>
          <w:sz w:val="32"/>
        </w:rPr>
      </w:pPr>
    </w:p>
    <w:p w:rsidR="00E303A5" w:rsidRDefault="00E303A5">
      <w:pPr>
        <w:rPr>
          <w:rFonts w:ascii="Arial" w:hAnsi="Arial" w:hint="eastAsia"/>
          <w:sz w:val="32"/>
        </w:rPr>
      </w:pPr>
    </w:p>
    <w:p w:rsidR="00E303A5" w:rsidRDefault="00E303A5">
      <w:pPr>
        <w:rPr>
          <w:rFonts w:ascii="Arial" w:hAnsi="Arial" w:hint="eastAsia"/>
          <w:sz w:val="32"/>
        </w:rPr>
      </w:pPr>
    </w:p>
    <w:p w:rsidR="00E303A5" w:rsidRDefault="00E303A5">
      <w:pPr>
        <w:rPr>
          <w:rFonts w:ascii="Arial" w:hAnsi="Arial" w:hint="eastAsia"/>
          <w:sz w:val="32"/>
        </w:rPr>
      </w:pPr>
    </w:p>
    <w:p w:rsidR="00E303A5" w:rsidRDefault="00E303A5">
      <w:pPr>
        <w:rPr>
          <w:rFonts w:ascii="Arial" w:hAnsi="Arial" w:hint="eastAsia"/>
          <w:sz w:val="32"/>
        </w:rPr>
      </w:pPr>
    </w:p>
    <w:p w:rsidR="00E303A5" w:rsidRDefault="00E303A5">
      <w:pPr>
        <w:ind w:firstLineChars="1027" w:firstLine="2876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产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品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型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ascii="黑体" w:eastAsia="黑体" w:hint="eastAsia"/>
          <w:kern w:val="0"/>
          <w:sz w:val="28"/>
          <w:u w:val="single"/>
        </w:rPr>
        <w:t xml:space="preserve">       </w:t>
      </w:r>
      <w:r w:rsidR="00445BEC">
        <w:rPr>
          <w:rFonts w:ascii="黑体" w:eastAsia="黑体" w:hint="eastAsia"/>
          <w:kern w:val="0"/>
          <w:sz w:val="28"/>
          <w:u w:val="single"/>
        </w:rPr>
        <w:t>PT9L</w:t>
      </w:r>
      <w:r>
        <w:rPr>
          <w:rFonts w:ascii="黑体" w:eastAsia="黑体" w:hint="eastAsia"/>
          <w:kern w:val="0"/>
          <w:sz w:val="28"/>
          <w:u w:val="single"/>
        </w:rPr>
        <w:t xml:space="preserve">       </w:t>
      </w:r>
    </w:p>
    <w:p w:rsidR="00E303A5" w:rsidRDefault="00E303A5">
      <w:pPr>
        <w:spacing w:line="360" w:lineRule="auto"/>
        <w:ind w:firstLineChars="1027" w:firstLine="2876"/>
        <w:textAlignment w:val="baseline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项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目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编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hint="eastAsia"/>
          <w:sz w:val="28"/>
          <w:u w:val="single"/>
        </w:rPr>
        <w:t xml:space="preserve">  </w:t>
      </w:r>
      <w:r>
        <w:rPr>
          <w:rFonts w:ascii="黑体" w:eastAsia="黑体" w:hint="eastAsia"/>
          <w:kern w:val="0"/>
          <w:sz w:val="28"/>
          <w:u w:val="single"/>
        </w:rPr>
        <w:t>300000</w:t>
      </w:r>
      <w:r w:rsidR="00445BEC">
        <w:rPr>
          <w:rFonts w:ascii="黑体" w:eastAsia="黑体" w:hint="eastAsia"/>
          <w:kern w:val="0"/>
          <w:sz w:val="28"/>
          <w:u w:val="single"/>
        </w:rPr>
        <w:t>78</w:t>
      </w:r>
      <w:r>
        <w:rPr>
          <w:rFonts w:ascii="黑体" w:eastAsia="黑体" w:hint="eastAsia"/>
          <w:kern w:val="0"/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</w:t>
      </w:r>
    </w:p>
    <w:p w:rsidR="00E303A5" w:rsidRDefault="00E303A5">
      <w:pPr>
        <w:spacing w:line="360" w:lineRule="auto"/>
        <w:ind w:firstLineChars="1027" w:firstLine="2876"/>
        <w:textAlignment w:val="baseline"/>
        <w:rPr>
          <w:rFonts w:hint="eastAsia"/>
          <w:sz w:val="28"/>
        </w:rPr>
      </w:pPr>
      <w:r>
        <w:rPr>
          <w:rFonts w:hint="eastAsia"/>
          <w:sz w:val="28"/>
        </w:rPr>
        <w:t>产品</w:t>
      </w:r>
      <w:r>
        <w:rPr>
          <w:rFonts w:hint="eastAsia"/>
          <w:sz w:val="28"/>
        </w:rPr>
        <w:t>/</w:t>
      </w:r>
      <w:r>
        <w:rPr>
          <w:rFonts w:hint="eastAsia"/>
          <w:sz w:val="28"/>
        </w:rPr>
        <w:t>项目名称：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>红外体温计</w:t>
      </w:r>
      <w:r>
        <w:rPr>
          <w:rFonts w:hint="eastAsia"/>
          <w:sz w:val="28"/>
          <w:u w:val="single"/>
        </w:rPr>
        <w:t xml:space="preserve">      </w:t>
      </w:r>
    </w:p>
    <w:p w:rsidR="00E303A5" w:rsidRDefault="00E303A5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E303A5" w:rsidRDefault="00E303A5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E303A5" w:rsidRDefault="00E303A5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E303A5" w:rsidRDefault="00E303A5">
      <w:pPr>
        <w:spacing w:line="360" w:lineRule="auto"/>
        <w:jc w:val="center"/>
        <w:textAlignment w:val="baseline"/>
        <w:rPr>
          <w:rFonts w:hint="eastAsia"/>
          <w:sz w:val="28"/>
        </w:rPr>
      </w:pPr>
      <w:r>
        <w:rPr>
          <w:rFonts w:hint="eastAsia"/>
          <w:b/>
          <w:bCs/>
          <w:sz w:val="28"/>
        </w:rPr>
        <w:t>编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制</w:t>
      </w:r>
      <w:r>
        <w:rPr>
          <w:rFonts w:hint="eastAsia"/>
          <w:i/>
          <w:iCs/>
          <w:sz w:val="24"/>
        </w:rPr>
        <w:t>（软件工程师）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E303A5" w:rsidRDefault="00E303A5">
      <w:pPr>
        <w:spacing w:line="360" w:lineRule="auto"/>
        <w:jc w:val="center"/>
        <w:textAlignment w:val="baseline"/>
        <w:rPr>
          <w:rFonts w:hint="eastAsia"/>
          <w:sz w:val="28"/>
          <w:u w:val="single"/>
        </w:rPr>
      </w:pPr>
      <w:r>
        <w:rPr>
          <w:rFonts w:hint="eastAsia"/>
          <w:b/>
          <w:bCs/>
          <w:sz w:val="28"/>
        </w:rPr>
        <w:t>审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核</w:t>
      </w:r>
      <w:r>
        <w:rPr>
          <w:rFonts w:hint="eastAsia"/>
          <w:i/>
          <w:iCs/>
          <w:sz w:val="24"/>
        </w:rPr>
        <w:t>（软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件主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管）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E303A5" w:rsidRDefault="00E303A5">
      <w:pPr>
        <w:rPr>
          <w:rFonts w:ascii="宋体" w:hAnsi="宋体" w:hint="eastAsia"/>
          <w:kern w:val="0"/>
          <w:sz w:val="24"/>
          <w:u w:val="single"/>
        </w:rPr>
      </w:pPr>
      <w:r>
        <w:rPr>
          <w:rFonts w:hint="eastAsia"/>
          <w:sz w:val="28"/>
        </w:rPr>
        <w:t xml:space="preserve">        </w:t>
      </w:r>
      <w:r>
        <w:rPr>
          <w:rFonts w:hint="eastAsia"/>
          <w:b/>
          <w:bCs/>
          <w:sz w:val="28"/>
        </w:rPr>
        <w:t>批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准</w:t>
      </w:r>
      <w:r>
        <w:rPr>
          <w:rFonts w:hint="eastAsia"/>
          <w:i/>
          <w:iCs/>
          <w:sz w:val="24"/>
        </w:rPr>
        <w:t>（</w:t>
      </w:r>
      <w:r w:rsidR="00445BEC">
        <w:rPr>
          <w:rFonts w:hint="eastAsia"/>
          <w:i/>
          <w:iCs/>
          <w:sz w:val="24"/>
        </w:rPr>
        <w:t>技术负责人</w:t>
      </w:r>
      <w:r>
        <w:rPr>
          <w:rFonts w:hint="eastAsia"/>
          <w:i/>
          <w:iCs/>
          <w:sz w:val="24"/>
        </w:rPr>
        <w:t>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  <w:r>
        <w:rPr>
          <w:rFonts w:ascii="宋体" w:hAnsi="宋体" w:hint="eastAsia"/>
          <w:kern w:val="0"/>
          <w:sz w:val="24"/>
          <w:u w:val="single"/>
        </w:rPr>
        <w:t xml:space="preserve"> </w:t>
      </w:r>
    </w:p>
    <w:p w:rsidR="00E303A5" w:rsidRDefault="00E303A5">
      <w:pPr>
        <w:spacing w:line="360" w:lineRule="auto"/>
        <w:ind w:firstLineChars="678" w:firstLine="1898"/>
        <w:textAlignment w:val="baseline"/>
        <w:rPr>
          <w:sz w:val="28"/>
          <w:u w:val="single"/>
        </w:rPr>
        <w:sectPr w:rsidR="00000000">
          <w:headerReference w:type="default" r:id="rId7"/>
          <w:footerReference w:type="even" r:id="rId8"/>
          <w:footerReference w:type="default" r:id="rId9"/>
          <w:pgSz w:w="11906" w:h="16838"/>
          <w:pgMar w:top="851" w:right="1134" w:bottom="567" w:left="1134" w:header="567" w:footer="567" w:gutter="0"/>
          <w:pgNumType w:start="1"/>
          <w:cols w:space="720"/>
          <w:docGrid w:type="lines" w:linePitch="312"/>
        </w:sectPr>
      </w:pPr>
    </w:p>
    <w:p w:rsidR="00E303A5" w:rsidRDefault="00E303A5">
      <w:p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lastRenderedPageBreak/>
        <w:t>历史版本记录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7"/>
        <w:gridCol w:w="1980"/>
        <w:gridCol w:w="3953"/>
        <w:gridCol w:w="697"/>
        <w:gridCol w:w="1077"/>
        <w:gridCol w:w="1077"/>
      </w:tblGrid>
      <w:tr w:rsidR="00000000">
        <w:trPr>
          <w:trHeight w:val="919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更改日期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版本描述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</w:rPr>
            </w:pPr>
            <w:r>
              <w:rPr>
                <w:rFonts w:ascii="Arial" w:hAnsi="Arial" w:hint="eastAsia"/>
                <w:b/>
                <w:sz w:val="24"/>
              </w:rPr>
              <w:t>更改人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批准人</w:t>
            </w: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 w:hint="eastAsia"/>
                <w:szCs w:val="21"/>
              </w:rPr>
            </w:pPr>
            <w:r w:rsidRPr="00225209">
              <w:rPr>
                <w:rFonts w:ascii="Arial" w:hAnsi="Arial" w:hint="eastAsia"/>
                <w:szCs w:val="21"/>
              </w:rPr>
              <w:t>2024</w:t>
            </w:r>
            <w:r w:rsidRPr="00225209">
              <w:rPr>
                <w:rFonts w:ascii="Arial" w:hAnsi="Arial" w:hint="eastAsia"/>
                <w:szCs w:val="21"/>
              </w:rPr>
              <w:t>年</w:t>
            </w:r>
            <w:r w:rsidRPr="00225209">
              <w:rPr>
                <w:rFonts w:ascii="Arial" w:hAnsi="Arial" w:hint="eastAsia"/>
                <w:szCs w:val="21"/>
              </w:rPr>
              <w:t>02</w:t>
            </w:r>
            <w:r w:rsidRPr="00225209">
              <w:rPr>
                <w:rFonts w:ascii="Arial" w:hAnsi="Arial" w:hint="eastAsia"/>
                <w:szCs w:val="21"/>
              </w:rPr>
              <w:t>月</w:t>
            </w:r>
            <w:r w:rsidRPr="00225209">
              <w:rPr>
                <w:rFonts w:ascii="Arial" w:hAnsi="Arial" w:hint="eastAsia"/>
                <w:szCs w:val="21"/>
              </w:rPr>
              <w:t>21</w:t>
            </w:r>
            <w:r w:rsidRPr="00225209">
              <w:rPr>
                <w:rFonts w:ascii="Arial" w:hAnsi="Arial" w:hint="eastAsia"/>
                <w:szCs w:val="21"/>
              </w:rPr>
              <w:t>日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起草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V1.0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445BEC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王迪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侯广伟</w:t>
            </w: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3A5" w:rsidRDefault="00E303A5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</w:tbl>
    <w:p w:rsidR="00E303A5" w:rsidRDefault="00E303A5">
      <w:pPr>
        <w:spacing w:line="360" w:lineRule="auto"/>
        <w:ind w:leftChars="800" w:left="1680" w:firstLineChars="200" w:firstLine="480"/>
        <w:textAlignment w:val="baseline"/>
        <w:rPr>
          <w:rFonts w:ascii="宋体" w:hAnsi="宋体" w:hint="eastAsia"/>
          <w:kern w:val="0"/>
          <w:sz w:val="24"/>
          <w:u w:val="single"/>
        </w:rPr>
        <w:sectPr w:rsidR="00000000">
          <w:headerReference w:type="default" r:id="rId10"/>
          <w:footerReference w:type="default" r:id="rId11"/>
          <w:pgSz w:w="11906" w:h="16838"/>
          <w:pgMar w:top="851" w:right="1134" w:bottom="567" w:left="1134" w:header="567" w:footer="567" w:gutter="0"/>
          <w:cols w:space="720"/>
          <w:docGrid w:type="lines" w:linePitch="312"/>
        </w:sectPr>
      </w:pPr>
    </w:p>
    <w:p w:rsidR="00E303A5" w:rsidRDefault="00E303A5">
      <w:pPr>
        <w:spacing w:afterLines="50" w:after="156"/>
        <w:jc w:val="center"/>
      </w:pPr>
      <w:r>
        <w:rPr>
          <w:rFonts w:hint="eastAsia"/>
        </w:rPr>
        <w:lastRenderedPageBreak/>
        <w:t>软件主流程图</w:t>
      </w:r>
    </w:p>
    <w:p w:rsidR="00E303A5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3" o:spid="_x0000_i1025" type="#_x0000_t75" alt="主程序流程(1)" style="width:480.85pt;height:586.05pt">
            <v:imagedata r:id="rId12" o:title="主程序流程(1)"/>
          </v:shape>
        </w:pict>
      </w: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rPr>
          <w:rFonts w:hint="eastAsia"/>
        </w:rPr>
      </w:pPr>
    </w:p>
    <w:p w:rsidR="00E303A5" w:rsidRDefault="00E303A5">
      <w:pPr>
        <w:spacing w:afterLines="50" w:after="156"/>
        <w:rPr>
          <w:rFonts w:hint="eastAsia"/>
        </w:rPr>
      </w:pPr>
    </w:p>
    <w:p w:rsidR="00E303A5" w:rsidRDefault="00E303A5">
      <w:pPr>
        <w:spacing w:afterLines="50" w:after="156"/>
        <w:jc w:val="center"/>
      </w:pPr>
      <w:r>
        <w:rPr>
          <w:rFonts w:hint="eastAsia"/>
        </w:rPr>
        <w:br w:type="page"/>
      </w:r>
      <w:r>
        <w:rPr>
          <w:rFonts w:hint="eastAsia"/>
        </w:rPr>
        <w:lastRenderedPageBreak/>
        <w:t>用户测量</w:t>
      </w:r>
    </w:p>
    <w:p w:rsidR="00E303A5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pict>
          <v:shape id="图片 23" o:spid="_x0000_i1026" type="#_x0000_t75" alt="PT9L-测量" style="width:266.6pt;height:687pt">
            <v:fill o:detectmouseclick="t"/>
            <v:imagedata r:id="rId13" o:title="PT9L-测量"/>
          </v:shape>
        </w:pict>
      </w: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</w:pPr>
      <w:r>
        <w:rPr>
          <w:rFonts w:hint="eastAsia"/>
        </w:rPr>
        <w:lastRenderedPageBreak/>
        <w:t>符号设置</w:t>
      </w:r>
    </w:p>
    <w:p w:rsidR="00E303A5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pict>
          <v:shape id="图片 24" o:spid="_x0000_i1027" type="#_x0000_t75" alt="UNIT(1)" style="width:481.35pt;height:505.75pt">
            <v:fill o:detectmouseclick="t"/>
            <v:imagedata r:id="rId14" o:title="UNIT(1)"/>
          </v:shape>
        </w:pict>
      </w:r>
    </w:p>
    <w:p w:rsidR="00E303A5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br w:type="page"/>
      </w:r>
    </w:p>
    <w:p w:rsidR="00E303A5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t>测量模式设置</w:t>
      </w:r>
    </w:p>
    <w:p w:rsidR="00E303A5" w:rsidRDefault="00E303A5">
      <w:pPr>
        <w:spacing w:afterLines="50" w:after="156"/>
        <w:jc w:val="center"/>
      </w:pPr>
      <w:r>
        <w:pict>
          <v:shape id="图片 25" o:spid="_x0000_i1028" type="#_x0000_t75" alt="PT9L-模式切换" style="width:481.35pt;height:480.6pt">
            <v:fill o:detectmouseclick="t"/>
            <v:imagedata r:id="rId15" o:title="PT9L-模式切换"/>
          </v:shape>
        </w:pict>
      </w:r>
    </w:p>
    <w:p w:rsidR="00E303A5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lastRenderedPageBreak/>
        <w:t>记忆模式</w:t>
      </w:r>
    </w:p>
    <w:p w:rsidR="00E303A5" w:rsidRDefault="00E303A5">
      <w:pPr>
        <w:spacing w:afterLines="50" w:after="156"/>
        <w:jc w:val="center"/>
      </w:pPr>
      <w:r>
        <w:pict>
          <v:shape id="图片 27" o:spid="_x0000_i1029" type="#_x0000_t75" alt="PT9L-记忆" style="width:480.85pt;height:716.75pt">
            <v:fill o:detectmouseclick="t"/>
            <v:imagedata r:id="rId16" o:title="PT9L-记忆"/>
          </v:shape>
        </w:pict>
      </w:r>
    </w:p>
    <w:p w:rsidR="00E303A5" w:rsidRDefault="00E303A5">
      <w:pPr>
        <w:spacing w:afterLines="50" w:after="156"/>
        <w:jc w:val="center"/>
      </w:pPr>
      <w:r>
        <w:rPr>
          <w:rFonts w:hint="eastAsia"/>
        </w:rPr>
        <w:br w:type="page"/>
      </w:r>
      <w:r>
        <w:rPr>
          <w:rFonts w:hint="eastAsia"/>
        </w:rPr>
        <w:lastRenderedPageBreak/>
        <w:t>CB1</w:t>
      </w:r>
    </w:p>
    <w:p w:rsidR="00E303A5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pict>
          <v:shape id="图片 18" o:spid="_x0000_i1030" type="#_x0000_t75" alt="PT2LCB1" style="width:298.55pt;height:300.6pt">
            <v:imagedata r:id="rId17" o:title="PT2LCB1"/>
          </v:shape>
        </w:pict>
      </w:r>
    </w:p>
    <w:p w:rsidR="00E303A5" w:rsidRDefault="00E303A5">
      <w:pPr>
        <w:spacing w:afterLines="50" w:after="156"/>
        <w:jc w:val="center"/>
      </w:pPr>
      <w:r>
        <w:rPr>
          <w:rFonts w:hint="eastAsia"/>
        </w:rPr>
        <w:t>CB2</w:t>
      </w:r>
    </w:p>
    <w:p w:rsidR="00E303A5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pict>
          <v:shape id="图片 19" o:spid="_x0000_i1031" type="#_x0000_t75" alt="PT2LCB2" style="width:308.15pt;height:310.4pt">
            <v:imagedata r:id="rId18" o:title="PT2LCB2"/>
          </v:shape>
        </w:pict>
      </w: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lastRenderedPageBreak/>
        <w:t>CB3</w:t>
      </w:r>
    </w:p>
    <w:p w:rsidR="00E303A5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pict>
          <v:shape id="图片 20" o:spid="_x0000_i1032" type="#_x0000_t75" alt="PT2LCB3" style="width:320.5pt;height:442.85pt">
            <v:imagedata r:id="rId19" o:title="PT2LCB3"/>
          </v:shape>
        </w:pict>
      </w: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</w:p>
    <w:p w:rsidR="00E303A5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lastRenderedPageBreak/>
        <w:t>CB4</w:t>
      </w:r>
    </w:p>
    <w:p w:rsidR="00E303A5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pict>
          <v:shape id="图片 21" o:spid="_x0000_i1033" type="#_x0000_t75" alt="PT2LCB4" style="width:357.25pt;height:339.6pt">
            <v:imagedata r:id="rId20" o:title="PT2LCB4"/>
          </v:shape>
        </w:pict>
      </w:r>
    </w:p>
    <w:p w:rsidR="00E303A5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t>CB5</w:t>
      </w:r>
    </w:p>
    <w:p w:rsidR="00E32421" w:rsidRDefault="00E303A5">
      <w:pPr>
        <w:spacing w:afterLines="50" w:after="156"/>
        <w:jc w:val="center"/>
        <w:rPr>
          <w:rFonts w:hint="eastAsia"/>
        </w:rPr>
      </w:pPr>
      <w:r>
        <w:rPr>
          <w:rFonts w:hint="eastAsia"/>
        </w:rPr>
        <w:pict>
          <v:shape id="图片 22" o:spid="_x0000_i1034" type="#_x0000_t75" alt="PT2LCB5" style="width:355.2pt;height:323pt">
            <v:imagedata r:id="rId21" o:title="PT2LCB5"/>
          </v:shape>
        </w:pict>
      </w:r>
    </w:p>
    <w:sectPr w:rsidR="00E32421">
      <w:footerReference w:type="default" r:id="rId22"/>
      <w:pgSz w:w="11906" w:h="16838"/>
      <w:pgMar w:top="851" w:right="1134" w:bottom="567" w:left="1134" w:header="567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03A5" w:rsidRDefault="00E303A5">
      <w:r>
        <w:separator/>
      </w:r>
    </w:p>
  </w:endnote>
  <w:endnote w:type="continuationSeparator" w:id="0">
    <w:p w:rsidR="00E303A5" w:rsidRDefault="00E30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03A5" w:rsidRDefault="00E303A5">
    <w:pPr>
      <w:pStyle w:val="a5"/>
      <w:framePr w:wrap="around" w:vAnchor="text" w:hAnchor="margin" w:xAlign="center" w:y="1"/>
      <w:rPr>
        <w:rStyle w:val="a9"/>
      </w:rPr>
    </w:pPr>
    <w:r>
      <w:fldChar w:fldCharType="begin"/>
    </w:r>
    <w:r>
      <w:rPr>
        <w:rStyle w:val="a9"/>
      </w:rPr>
      <w:instrText xml:space="preserve">PAGE  </w:instrText>
    </w:r>
    <w:r>
      <w:fldChar w:fldCharType="separate"/>
    </w:r>
    <w:r>
      <w:rPr>
        <w:rStyle w:val="a9"/>
      </w:rPr>
      <w:t>1</w:t>
    </w:r>
    <w:r>
      <w:fldChar w:fldCharType="end"/>
    </w:r>
  </w:p>
  <w:p w:rsidR="00E303A5" w:rsidRDefault="00E303A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03A5" w:rsidRDefault="00E303A5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9" o:spid="_x0000_s1026" type="#_x0000_t202" style="position:absolute;margin-left:0;margin-top:0;width:2in;height:2in;z-index:251658240;mso-wrap-style:none;mso-position-horizontal:center;mso-position-horizontal-relative:margin" filled="f" stroked="f">
          <v:textbox style="mso-fit-shape-to-text:t" inset="0,0,0,0">
            <w:txbxContent>
              <w:p w:rsidR="00E303A5" w:rsidRDefault="00E303A5">
                <w:pPr>
                  <w:rPr>
                    <w:rFonts w:hint="eastAsia"/>
                  </w:rPr>
                </w:pP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03A5" w:rsidRDefault="00E303A5">
    <w:pPr>
      <w:pStyle w:val="a5"/>
      <w:wordWrap w:val="0"/>
      <w:jc w:val="right"/>
    </w:pPr>
    <w:r>
      <w:rPr>
        <w:rFonts w:hint="eastAsia"/>
        <w:kern w:val="0"/>
        <w:szCs w:val="21"/>
      </w:rPr>
      <w:t xml:space="preserve">                               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03A5" w:rsidRDefault="00E303A5">
    <w:pPr>
      <w:pStyle w:val="a5"/>
      <w:jc w:val="cen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34" o:spid="_x0000_s1028" type="#_x0000_t202" style="position:absolute;left:0;text-align:left;margin-left:0;margin-top:0;width:2in;height:2in;z-index:251659264;mso-wrap-style:none;mso-position-horizontal:center;mso-position-horizontal-relative:margin" filled="f" stroked="f">
          <v:textbox style="mso-fit-shape-to-text:t" inset="0,0,0,0">
            <w:txbxContent>
              <w:p w:rsidR="00E303A5" w:rsidRDefault="00E303A5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kern w:val="0"/>
                    <w:szCs w:val="21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 xml:space="preserve">/ </w:t>
                </w:r>
                <w:r>
                  <w:rPr>
                    <w:rFonts w:hint="eastAsia"/>
                    <w:sz w:val="18"/>
                  </w:rPr>
                  <w:t>共</w:t>
                </w:r>
                <w:r>
                  <w:rPr>
                    <w:rFonts w:hint="eastAsia"/>
                    <w:sz w:val="18"/>
                  </w:rPr>
                  <w:t xml:space="preserve"> 8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kern w:val="0"/>
                    <w:szCs w:val="21"/>
                  </w:rPr>
                  <w:t xml:space="preserve">    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03A5" w:rsidRDefault="00E303A5">
      <w:r>
        <w:separator/>
      </w:r>
    </w:p>
  </w:footnote>
  <w:footnote w:type="continuationSeparator" w:id="0">
    <w:p w:rsidR="00E303A5" w:rsidRDefault="00E30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03A5" w:rsidRDefault="00E303A5">
    <w:pPr>
      <w:pStyle w:val="a6"/>
      <w:pBdr>
        <w:bottom w:val="none" w:sz="0" w:space="0" w:color="auto"/>
      </w:pBdr>
      <w:ind w:right="360" w:firstLineChars="700" w:firstLine="1260"/>
      <w:rPr>
        <w:rFonts w:hint="eastAsia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-18pt;margin-top:-17pt;width:81pt;height:30.75pt;z-index:251656192">
          <v:imagedata r:id="rId1" o:title="andon标-模板标准格式110908"/>
          <w10:wrap type="square"/>
        </v:shape>
      </w:pict>
    </w:r>
    <w:r>
      <w:rPr>
        <w:rFonts w:ascii="宋体" w:hAnsi="宋体" w:hint="eastAsia"/>
        <w:bCs/>
        <w:szCs w:val="28"/>
      </w:rPr>
      <w:t>文件编号：</w:t>
    </w:r>
    <w:r>
      <w:rPr>
        <w:rFonts w:ascii="宋体" w:hAnsi="宋体" w:hint="eastAsia"/>
        <w:bCs/>
        <w:szCs w:val="28"/>
        <w:u w:val="single"/>
      </w:rPr>
      <w:t xml:space="preserve"> </w:t>
    </w:r>
    <w:r w:rsidR="00445BEC">
      <w:rPr>
        <w:rFonts w:ascii="宋体" w:hAnsi="宋体" w:hint="eastAsia"/>
        <w:bCs/>
        <w:szCs w:val="28"/>
        <w:u w:val="single"/>
      </w:rPr>
      <w:t>PT9L</w:t>
    </w:r>
    <w:r>
      <w:rPr>
        <w:rFonts w:ascii="宋体" w:hAnsi="宋体"/>
        <w:bCs/>
        <w:szCs w:val="28"/>
        <w:u w:val="single"/>
      </w:rPr>
      <w:t>-RJTY01</w:t>
    </w:r>
    <w:r>
      <w:rPr>
        <w:rFonts w:ascii="宋体" w:hAnsi="宋体" w:hint="eastAsia"/>
        <w:bCs/>
        <w:szCs w:val="28"/>
        <w:u w:val="single"/>
      </w:rPr>
      <w:t xml:space="preserve"> </w:t>
    </w:r>
    <w:r>
      <w:rPr>
        <w:rFonts w:ascii="宋体" w:hAnsi="宋体" w:hint="eastAsia"/>
        <w:bCs/>
        <w:szCs w:val="28"/>
      </w:rPr>
      <w:t xml:space="preserve">V1.0                                                 </w:t>
    </w:r>
    <w:r>
      <w:rPr>
        <w:rFonts w:hint="eastAsia"/>
      </w:rPr>
      <w:t>软件流程图</w:t>
    </w:r>
  </w:p>
  <w:p w:rsidR="00E303A5" w:rsidRDefault="00E303A5">
    <w:pPr>
      <w:pStyle w:val="a6"/>
      <w:pBdr>
        <w:bottom w:val="none" w:sz="0" w:space="0" w:color="auto"/>
      </w:pBdr>
      <w:ind w:right="360" w:firstLineChars="700" w:firstLine="1260"/>
      <w:jc w:val="both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03A5" w:rsidRDefault="00E303A5">
    <w:pPr>
      <w:pStyle w:val="a6"/>
      <w:pBdr>
        <w:bottom w:val="none" w:sz="0" w:space="0" w:color="auto"/>
      </w:pBdr>
      <w:ind w:right="360" w:firstLineChars="700" w:firstLine="1260"/>
      <w:rPr>
        <w:rFonts w:hint="eastAsia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1027" type="#_x0000_t75" style="position:absolute;left:0;text-align:left;margin-left:-9pt;margin-top:-17pt;width:81pt;height:30.75pt;z-index:251657216">
          <v:imagedata r:id="rId1" o:title="andon标-模板标准格式110908"/>
          <w10:wrap type="square"/>
        </v:shape>
      </w:pict>
    </w:r>
    <w:r>
      <w:rPr>
        <w:rFonts w:ascii="宋体" w:hAnsi="宋体" w:hint="eastAsia"/>
        <w:bCs/>
        <w:szCs w:val="28"/>
      </w:rPr>
      <w:t>文件编号：</w:t>
    </w:r>
    <w:r>
      <w:rPr>
        <w:rFonts w:ascii="宋体" w:hAnsi="宋体" w:hint="eastAsia"/>
        <w:bCs/>
        <w:szCs w:val="28"/>
      </w:rPr>
      <w:t xml:space="preserve"> </w:t>
    </w:r>
    <w:r w:rsidR="00445BEC">
      <w:rPr>
        <w:rFonts w:ascii="宋体" w:hAnsi="宋体" w:hint="eastAsia"/>
        <w:bCs/>
        <w:szCs w:val="28"/>
        <w:u w:val="single"/>
      </w:rPr>
      <w:t>PT9L</w:t>
    </w:r>
    <w:r>
      <w:rPr>
        <w:rFonts w:ascii="宋体" w:hAnsi="宋体"/>
        <w:bCs/>
        <w:szCs w:val="28"/>
        <w:u w:val="single"/>
      </w:rPr>
      <w:t>-RJTY01</w:t>
    </w:r>
    <w:r>
      <w:rPr>
        <w:rFonts w:ascii="宋体" w:hAnsi="宋体" w:hint="eastAsia"/>
        <w:bCs/>
        <w:szCs w:val="28"/>
      </w:rPr>
      <w:t xml:space="preserve"> V1.0                                             </w:t>
    </w:r>
    <w:r>
      <w:rPr>
        <w:rFonts w:hint="eastAsia"/>
      </w:rPr>
      <w:t>软件流程图</w:t>
    </w:r>
  </w:p>
  <w:p w:rsidR="00E303A5" w:rsidRDefault="00E303A5">
    <w:pPr>
      <w:pStyle w:val="a6"/>
      <w:pBdr>
        <w:bottom w:val="none" w:sz="0" w:space="0" w:color="auto"/>
      </w:pBdr>
      <w:ind w:right="360" w:firstLineChars="700" w:firstLine="1260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7020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95727"/>
    <w:rsid w:val="000A04BF"/>
    <w:rsid w:val="00110ED9"/>
    <w:rsid w:val="00146DB6"/>
    <w:rsid w:val="00225209"/>
    <w:rsid w:val="00240F00"/>
    <w:rsid w:val="0032460D"/>
    <w:rsid w:val="003C7D74"/>
    <w:rsid w:val="00445BEC"/>
    <w:rsid w:val="004509F7"/>
    <w:rsid w:val="00492514"/>
    <w:rsid w:val="004C794E"/>
    <w:rsid w:val="004F4025"/>
    <w:rsid w:val="005E2ABB"/>
    <w:rsid w:val="00684951"/>
    <w:rsid w:val="00707B64"/>
    <w:rsid w:val="007648E9"/>
    <w:rsid w:val="00852BC2"/>
    <w:rsid w:val="008604EB"/>
    <w:rsid w:val="008665EF"/>
    <w:rsid w:val="009816AF"/>
    <w:rsid w:val="00A36BBF"/>
    <w:rsid w:val="00B71A80"/>
    <w:rsid w:val="00BE555C"/>
    <w:rsid w:val="00CE65A8"/>
    <w:rsid w:val="00D17778"/>
    <w:rsid w:val="00D756B7"/>
    <w:rsid w:val="00DB400E"/>
    <w:rsid w:val="00E04CDC"/>
    <w:rsid w:val="00E303A5"/>
    <w:rsid w:val="00E32421"/>
    <w:rsid w:val="02334A71"/>
    <w:rsid w:val="02C7081A"/>
    <w:rsid w:val="03092820"/>
    <w:rsid w:val="03993BA4"/>
    <w:rsid w:val="0413083D"/>
    <w:rsid w:val="05942F08"/>
    <w:rsid w:val="06FC3783"/>
    <w:rsid w:val="07A85C55"/>
    <w:rsid w:val="0A38405E"/>
    <w:rsid w:val="0B8344A5"/>
    <w:rsid w:val="0DE76D8F"/>
    <w:rsid w:val="14342850"/>
    <w:rsid w:val="18F71505"/>
    <w:rsid w:val="1AC40D20"/>
    <w:rsid w:val="1B960ABD"/>
    <w:rsid w:val="1D6D3BD2"/>
    <w:rsid w:val="20A14A93"/>
    <w:rsid w:val="22335481"/>
    <w:rsid w:val="249266C1"/>
    <w:rsid w:val="24CF4AF4"/>
    <w:rsid w:val="26AA1F25"/>
    <w:rsid w:val="27BA76BA"/>
    <w:rsid w:val="28842606"/>
    <w:rsid w:val="2CB00FA6"/>
    <w:rsid w:val="2F7C05F5"/>
    <w:rsid w:val="310B4584"/>
    <w:rsid w:val="31BC4206"/>
    <w:rsid w:val="33B012D0"/>
    <w:rsid w:val="35B20725"/>
    <w:rsid w:val="3649799F"/>
    <w:rsid w:val="371220AA"/>
    <w:rsid w:val="3963304F"/>
    <w:rsid w:val="3B4262F3"/>
    <w:rsid w:val="3C6A11AE"/>
    <w:rsid w:val="3F104164"/>
    <w:rsid w:val="40505291"/>
    <w:rsid w:val="440F27B9"/>
    <w:rsid w:val="44DC1A8E"/>
    <w:rsid w:val="45062140"/>
    <w:rsid w:val="455517CB"/>
    <w:rsid w:val="45817197"/>
    <w:rsid w:val="49FC7FB5"/>
    <w:rsid w:val="4D837F7B"/>
    <w:rsid w:val="4E462DF8"/>
    <w:rsid w:val="4E5B174E"/>
    <w:rsid w:val="4FEB0F2B"/>
    <w:rsid w:val="504106F2"/>
    <w:rsid w:val="50A95394"/>
    <w:rsid w:val="514711E7"/>
    <w:rsid w:val="56C82078"/>
    <w:rsid w:val="58944362"/>
    <w:rsid w:val="589752E6"/>
    <w:rsid w:val="58AD748A"/>
    <w:rsid w:val="5BCC4E29"/>
    <w:rsid w:val="5BF94220"/>
    <w:rsid w:val="5C0B238F"/>
    <w:rsid w:val="5ED638E5"/>
    <w:rsid w:val="5F14140D"/>
    <w:rsid w:val="5FBC78AE"/>
    <w:rsid w:val="60136FB1"/>
    <w:rsid w:val="60A42E1E"/>
    <w:rsid w:val="612D61FA"/>
    <w:rsid w:val="626C4988"/>
    <w:rsid w:val="62810DC1"/>
    <w:rsid w:val="62937B4F"/>
    <w:rsid w:val="63976673"/>
    <w:rsid w:val="63E23270"/>
    <w:rsid w:val="667E0635"/>
    <w:rsid w:val="669E1C59"/>
    <w:rsid w:val="682D4F2F"/>
    <w:rsid w:val="6C8D2FC3"/>
    <w:rsid w:val="6C9A56E0"/>
    <w:rsid w:val="6C9D0B3F"/>
    <w:rsid w:val="6DE85FD7"/>
    <w:rsid w:val="6E4A7901"/>
    <w:rsid w:val="724C3314"/>
    <w:rsid w:val="72A22479"/>
    <w:rsid w:val="787768D7"/>
    <w:rsid w:val="787B42DC"/>
    <w:rsid w:val="79045F04"/>
    <w:rsid w:val="7A9D6AC7"/>
    <w:rsid w:val="7B163242"/>
    <w:rsid w:val="7B851426"/>
    <w:rsid w:val="7CB00FA0"/>
    <w:rsid w:val="7DB5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2CD21C77-3D39-43F2-A4C2-0D466DA7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widowControl/>
      <w:jc w:val="left"/>
      <w:outlineLvl w:val="0"/>
    </w:pPr>
    <w:rPr>
      <w:rFonts w:ascii="Arial" w:eastAsia="Arial" w:hAnsi="Arial"/>
      <w:b/>
      <w:kern w:val="44"/>
      <w:sz w:val="24"/>
      <w:lang w:eastAsia="en-US"/>
    </w:rPr>
  </w:style>
  <w:style w:type="paragraph" w:styleId="2">
    <w:name w:val="heading 2"/>
    <w:basedOn w:val="a"/>
    <w:next w:val="a"/>
    <w:qFormat/>
    <w:pPr>
      <w:keepNext/>
      <w:keepLines/>
      <w:widowControl/>
      <w:numPr>
        <w:numId w:val="1"/>
      </w:numPr>
      <w:tabs>
        <w:tab w:val="left" w:pos="420"/>
      </w:tabs>
      <w:jc w:val="left"/>
      <w:outlineLvl w:val="1"/>
    </w:pPr>
    <w:rPr>
      <w:rFonts w:ascii="Arial" w:eastAsia="Arial" w:hAnsi="Arial"/>
      <w:b/>
      <w:kern w:val="0"/>
      <w:sz w:val="24"/>
      <w:lang w:eastAsia="en-US"/>
    </w:rPr>
  </w:style>
  <w:style w:type="paragraph" w:styleId="3">
    <w:name w:val="heading 3"/>
    <w:basedOn w:val="a"/>
    <w:next w:val="a"/>
    <w:qFormat/>
    <w:pPr>
      <w:keepNext/>
      <w:keepLines/>
      <w:widowControl/>
      <w:spacing w:before="260" w:after="260" w:line="413" w:lineRule="auto"/>
      <w:jc w:val="left"/>
      <w:outlineLvl w:val="2"/>
    </w:pPr>
    <w:rPr>
      <w:rFonts w:ascii="Arial" w:hAnsi="Arial"/>
      <w:b/>
      <w:kern w:val="0"/>
      <w:lang w:eastAsia="en-US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TOC1">
    <w:name w:val="toc 1"/>
    <w:basedOn w:val="a"/>
    <w:next w:val="a"/>
    <w:pPr>
      <w:widowControl/>
      <w:jc w:val="left"/>
    </w:pPr>
    <w:rPr>
      <w:rFonts w:ascii="Arial" w:eastAsia="Arial" w:hAnsi="Arial"/>
      <w:b/>
      <w:caps/>
      <w:kern w:val="0"/>
      <w:sz w:val="24"/>
      <w:lang w:eastAsia="en-US"/>
    </w:rPr>
  </w:style>
  <w:style w:type="paragraph" w:styleId="TOC2">
    <w:name w:val="toc 2"/>
    <w:basedOn w:val="a"/>
    <w:next w:val="a"/>
    <w:pPr>
      <w:widowControl/>
      <w:jc w:val="left"/>
    </w:pPr>
    <w:rPr>
      <w:rFonts w:ascii="Arial" w:eastAsia="Arial"/>
      <w:b/>
      <w:kern w:val="0"/>
      <w:sz w:val="20"/>
      <w:lang w:eastAsia="en-US"/>
    </w:rPr>
  </w:style>
  <w:style w:type="paragraph" w:styleId="a7">
    <w:name w:val="annotation subject"/>
    <w:basedOn w:val="a3"/>
    <w:next w:val="a3"/>
    <w:rPr>
      <w:b/>
    </w:rPr>
  </w:style>
  <w:style w:type="character" w:styleId="a8">
    <w:name w:val="Strong"/>
    <w:qFormat/>
    <w:rPr>
      <w:b/>
    </w:rPr>
  </w:style>
  <w:style w:type="character" w:styleId="a9">
    <w:name w:val="page number"/>
  </w:style>
  <w:style w:type="character" w:styleId="aa">
    <w:name w:val="annotation reference"/>
    <w:rPr>
      <w:sz w:val="21"/>
    </w:rPr>
  </w:style>
  <w:style w:type="paragraph" w:customStyle="1" w:styleId="ab">
    <w:name w:val="列出段落"/>
    <w:basedOn w:val="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136</Words>
  <Characters>167</Characters>
  <Application>Microsoft Office Word</Application>
  <DocSecurity>0</DocSecurity>
  <PresentationFormat/>
  <Lines>186</Lines>
  <Paragraphs>31</Paragraphs>
  <Slides>0</Slides>
  <Notes>0</Notes>
  <HiddenSlides>0</HiddenSlides>
  <MMClips>0</MMClips>
  <ScaleCrop>false</ScaleCrop>
  <Manager/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历史版本记录</dc:title>
  <dc:subject/>
  <dc:creator>nandi</dc:creator>
  <cp:keywords/>
  <dc:description/>
  <cp:lastModifiedBy>宇 杜</cp:lastModifiedBy>
  <cp:revision>2</cp:revision>
  <cp:lastPrinted>2015-08-07T09:40:00Z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54231DD2B210419B8EE92D2224315F88_13</vt:lpwstr>
  </property>
</Properties>
</file>