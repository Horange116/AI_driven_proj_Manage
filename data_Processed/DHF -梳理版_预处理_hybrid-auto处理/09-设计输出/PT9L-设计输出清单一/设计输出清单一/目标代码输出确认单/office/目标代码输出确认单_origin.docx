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F13D0" w:rsidRDefault="007F13D0">
      <w:pPr>
        <w:spacing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目标代码输出确认单</w:t>
      </w:r>
    </w:p>
    <w:p w:rsidR="007F13D0" w:rsidRDefault="007F13D0">
      <w:pPr>
        <w:spacing w:line="360" w:lineRule="auto"/>
        <w:ind w:left="901" w:hangingChars="299" w:hanging="901"/>
        <w:jc w:val="center"/>
        <w:rPr>
          <w:rFonts w:hint="eastAsia"/>
          <w:b/>
          <w:sz w:val="30"/>
          <w:szCs w:val="30"/>
        </w:rPr>
      </w:pPr>
    </w:p>
    <w:p w:rsidR="007F13D0" w:rsidRDefault="007F13D0">
      <w:pPr>
        <w:widowControl/>
        <w:shd w:val="clear" w:color="auto" w:fill="FFFFFF"/>
        <w:spacing w:before="150" w:after="150" w:line="23" w:lineRule="atLeast"/>
        <w:ind w:left="150" w:right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编号：</w:t>
      </w:r>
      <w:r w:rsidR="00477D88">
        <w:rPr>
          <w:rFonts w:hint="eastAsia"/>
          <w:sz w:val="28"/>
          <w:szCs w:val="28"/>
        </w:rPr>
        <w:t>PT</w:t>
      </w:r>
      <w:r w:rsidR="00AE578B">
        <w:rPr>
          <w:rFonts w:hint="eastAsia"/>
          <w:sz w:val="28"/>
          <w:szCs w:val="28"/>
        </w:rPr>
        <w:t>9</w:t>
      </w:r>
      <w:r w:rsidR="00477D88">
        <w:rPr>
          <w:rFonts w:hint="eastAsia"/>
          <w:sz w:val="28"/>
          <w:szCs w:val="28"/>
        </w:rPr>
        <w:t>L</w:t>
      </w:r>
      <w:r>
        <w:rPr>
          <w:rFonts w:hint="eastAsia"/>
          <w:sz w:val="28"/>
        </w:rPr>
        <w:t>-MBSC01 V1.0</w:t>
      </w:r>
      <w:r>
        <w:rPr>
          <w:rFonts w:hint="eastAsia"/>
          <w:sz w:val="28"/>
          <w:szCs w:val="28"/>
        </w:rPr>
        <w:t xml:space="preserve"> </w:t>
      </w:r>
      <w:r w:rsidR="00141ED0"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  <w:r w:rsidR="00AE578B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表号：</w:t>
      </w:r>
      <w:r>
        <w:rPr>
          <w:sz w:val="28"/>
          <w:szCs w:val="28"/>
        </w:rPr>
        <w:t>QR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7.3</w:t>
      </w:r>
      <w:r>
        <w:rPr>
          <w:rFonts w:hint="eastAsia"/>
          <w:sz w:val="28"/>
          <w:szCs w:val="28"/>
        </w:rPr>
        <w:t>-11-01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0</w:t>
      </w:r>
    </w:p>
    <w:tbl>
      <w:tblPr>
        <w:tblW w:w="0" w:type="auto"/>
        <w:tblInd w:w="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504"/>
        <w:gridCol w:w="1627"/>
        <w:gridCol w:w="2130"/>
        <w:gridCol w:w="2131"/>
      </w:tblGrid>
      <w:tr w:rsidR="007F13D0">
        <w:trPr>
          <w:trHeight w:val="765"/>
        </w:trPr>
        <w:tc>
          <w:tcPr>
            <w:tcW w:w="2634" w:type="dxa"/>
            <w:gridSpan w:val="2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产品类型</w:t>
            </w:r>
          </w:p>
        </w:tc>
        <w:tc>
          <w:tcPr>
            <w:tcW w:w="5888" w:type="dxa"/>
            <w:gridSpan w:val="3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红外体温计</w:t>
            </w:r>
          </w:p>
        </w:tc>
      </w:tr>
      <w:tr w:rsidR="007F13D0">
        <w:trPr>
          <w:trHeight w:val="567"/>
        </w:trPr>
        <w:tc>
          <w:tcPr>
            <w:tcW w:w="2634" w:type="dxa"/>
            <w:gridSpan w:val="2"/>
            <w:vAlign w:val="center"/>
          </w:tcPr>
          <w:p w:rsidR="007F13D0" w:rsidRDefault="007F13D0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目标代码文件名</w:t>
            </w:r>
          </w:p>
        </w:tc>
        <w:tc>
          <w:tcPr>
            <w:tcW w:w="5888" w:type="dxa"/>
            <w:gridSpan w:val="3"/>
            <w:vAlign w:val="center"/>
          </w:tcPr>
          <w:p w:rsidR="007F13D0" w:rsidRPr="000A40CE" w:rsidRDefault="00EA1209" w:rsidP="005D0922">
            <w:pPr>
              <w:widowControl/>
              <w:jc w:val="center"/>
              <w:rPr>
                <w:sz w:val="28"/>
                <w:szCs w:val="28"/>
              </w:rPr>
            </w:pPr>
            <w:r w:rsidRPr="000A40CE">
              <w:rPr>
                <w:szCs w:val="22"/>
              </w:rPr>
              <w:t>PT</w:t>
            </w:r>
            <w:r w:rsidR="007F13D0" w:rsidRPr="000A40CE">
              <w:rPr>
                <w:rFonts w:hint="eastAsia"/>
                <w:szCs w:val="22"/>
              </w:rPr>
              <w:t>-HT2762-V00</w:t>
            </w:r>
            <w:r w:rsidR="000A40CE" w:rsidRPr="000A40CE">
              <w:rPr>
                <w:szCs w:val="22"/>
              </w:rPr>
              <w:t>2</w:t>
            </w:r>
            <w:r w:rsidRPr="000A40CE">
              <w:rPr>
                <w:szCs w:val="22"/>
              </w:rPr>
              <w:t>9</w:t>
            </w:r>
            <w:r w:rsidR="007F13D0" w:rsidRPr="000A40CE">
              <w:rPr>
                <w:rFonts w:hint="eastAsia"/>
                <w:szCs w:val="22"/>
              </w:rPr>
              <w:t>-1.</w:t>
            </w:r>
            <w:r w:rsidR="005D0922" w:rsidRPr="000A40CE">
              <w:rPr>
                <w:szCs w:val="22"/>
              </w:rPr>
              <w:t>0</w:t>
            </w:r>
            <w:r w:rsidR="007F13D0" w:rsidRPr="000A40CE">
              <w:rPr>
                <w:rFonts w:hint="eastAsia"/>
                <w:szCs w:val="22"/>
              </w:rPr>
              <w:t>.</w:t>
            </w:r>
            <w:r w:rsidR="005D0922" w:rsidRPr="000A40CE">
              <w:rPr>
                <w:szCs w:val="22"/>
              </w:rPr>
              <w:t>0</w:t>
            </w:r>
            <w:r w:rsidR="007F13D0" w:rsidRPr="000A40CE">
              <w:rPr>
                <w:rFonts w:hint="eastAsia"/>
                <w:szCs w:val="22"/>
              </w:rPr>
              <w:t>.MTP</w:t>
            </w:r>
          </w:p>
        </w:tc>
      </w:tr>
      <w:tr w:rsidR="007F13D0">
        <w:trPr>
          <w:trHeight w:val="567"/>
        </w:trPr>
        <w:tc>
          <w:tcPr>
            <w:tcW w:w="2634" w:type="dxa"/>
            <w:gridSpan w:val="2"/>
            <w:vAlign w:val="center"/>
          </w:tcPr>
          <w:p w:rsidR="007F13D0" w:rsidRDefault="007F13D0">
            <w:pPr>
              <w:ind w:left="718" w:hangingChars="299" w:hanging="71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目标代码文件长度</w:t>
            </w:r>
          </w:p>
        </w:tc>
        <w:tc>
          <w:tcPr>
            <w:tcW w:w="5888" w:type="dxa"/>
            <w:gridSpan w:val="3"/>
            <w:vAlign w:val="center"/>
          </w:tcPr>
          <w:p w:rsidR="007F13D0" w:rsidRPr="000A40CE" w:rsidRDefault="00757D5D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 w:rsidRPr="00757D5D">
              <w:rPr>
                <w:rFonts w:hint="eastAsia"/>
                <w:sz w:val="28"/>
                <w:szCs w:val="28"/>
              </w:rPr>
              <w:t xml:space="preserve">33,201 </w:t>
            </w:r>
            <w:r w:rsidRPr="00757D5D">
              <w:rPr>
                <w:rFonts w:hint="eastAsia"/>
                <w:sz w:val="28"/>
                <w:szCs w:val="28"/>
              </w:rPr>
              <w:t>字节</w:t>
            </w:r>
          </w:p>
        </w:tc>
      </w:tr>
      <w:tr w:rsidR="007F13D0">
        <w:trPr>
          <w:trHeight w:val="567"/>
        </w:trPr>
        <w:tc>
          <w:tcPr>
            <w:tcW w:w="2634" w:type="dxa"/>
            <w:gridSpan w:val="2"/>
            <w:vAlign w:val="center"/>
          </w:tcPr>
          <w:p w:rsidR="007F13D0" w:rsidRDefault="007F13D0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目标代码校验和</w:t>
            </w:r>
          </w:p>
        </w:tc>
        <w:tc>
          <w:tcPr>
            <w:tcW w:w="5888" w:type="dxa"/>
            <w:gridSpan w:val="3"/>
            <w:vAlign w:val="center"/>
          </w:tcPr>
          <w:p w:rsidR="007F13D0" w:rsidRPr="000A40CE" w:rsidRDefault="00757D5D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 w:rsidRPr="00757D5D">
              <w:rPr>
                <w:sz w:val="28"/>
                <w:szCs w:val="28"/>
              </w:rPr>
              <w:t>5133H</w:t>
            </w:r>
          </w:p>
        </w:tc>
      </w:tr>
      <w:tr w:rsidR="007F13D0">
        <w:trPr>
          <w:trHeight w:val="567"/>
        </w:trPr>
        <w:tc>
          <w:tcPr>
            <w:tcW w:w="2634" w:type="dxa"/>
            <w:gridSpan w:val="2"/>
            <w:vAlign w:val="center"/>
          </w:tcPr>
          <w:p w:rsidR="007F13D0" w:rsidRDefault="007F13D0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源代码文件名</w:t>
            </w:r>
          </w:p>
        </w:tc>
        <w:tc>
          <w:tcPr>
            <w:tcW w:w="5888" w:type="dxa"/>
            <w:gridSpan w:val="3"/>
            <w:vAlign w:val="center"/>
          </w:tcPr>
          <w:p w:rsidR="007F13D0" w:rsidRPr="000A40CE" w:rsidRDefault="00EA1209">
            <w:pPr>
              <w:widowControl/>
              <w:jc w:val="center"/>
              <w:rPr>
                <w:sz w:val="28"/>
                <w:szCs w:val="28"/>
              </w:rPr>
            </w:pPr>
            <w:r w:rsidRPr="000A40CE">
              <w:rPr>
                <w:szCs w:val="22"/>
              </w:rPr>
              <w:t>PT</w:t>
            </w:r>
            <w:r w:rsidRPr="000A40CE">
              <w:rPr>
                <w:rFonts w:hint="eastAsia"/>
                <w:szCs w:val="22"/>
              </w:rPr>
              <w:t>-HT2762-V00</w:t>
            </w:r>
            <w:r w:rsidR="000A40CE" w:rsidRPr="000A40CE">
              <w:rPr>
                <w:szCs w:val="22"/>
              </w:rPr>
              <w:t>2</w:t>
            </w:r>
            <w:r w:rsidRPr="000A40CE">
              <w:rPr>
                <w:szCs w:val="22"/>
              </w:rPr>
              <w:t>9</w:t>
            </w:r>
            <w:r w:rsidRPr="000A40CE">
              <w:rPr>
                <w:rFonts w:hint="eastAsia"/>
                <w:szCs w:val="22"/>
              </w:rPr>
              <w:t>-1.</w:t>
            </w:r>
            <w:r w:rsidRPr="000A40CE">
              <w:rPr>
                <w:szCs w:val="22"/>
              </w:rPr>
              <w:t>0</w:t>
            </w:r>
            <w:r w:rsidRPr="000A40CE">
              <w:rPr>
                <w:rFonts w:hint="eastAsia"/>
                <w:szCs w:val="22"/>
              </w:rPr>
              <w:t>.</w:t>
            </w:r>
            <w:r w:rsidRPr="000A40CE">
              <w:rPr>
                <w:szCs w:val="22"/>
              </w:rPr>
              <w:t>0</w:t>
            </w:r>
          </w:p>
        </w:tc>
      </w:tr>
      <w:tr w:rsidR="00AE578B">
        <w:trPr>
          <w:trHeight w:val="567"/>
        </w:trPr>
        <w:tc>
          <w:tcPr>
            <w:tcW w:w="2130" w:type="dxa"/>
            <w:vAlign w:val="center"/>
          </w:tcPr>
          <w:p w:rsidR="00AE578B" w:rsidRDefault="00AE578B" w:rsidP="00AE578B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适用</w:t>
            </w:r>
            <w:r>
              <w:rPr>
                <w:rFonts w:hint="eastAsia"/>
                <w:sz w:val="24"/>
                <w:szCs w:val="24"/>
              </w:rPr>
              <w:t>MCU</w:t>
            </w: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2131" w:type="dxa"/>
            <w:gridSpan w:val="2"/>
            <w:vAlign w:val="center"/>
          </w:tcPr>
          <w:p w:rsidR="00AE578B" w:rsidRDefault="00AE578B" w:rsidP="00AE578B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Style w:val="ac"/>
                <w:rFonts w:ascii="Arial" w:hAnsi="Arial" w:hint="eastAsia"/>
                <w:b w:val="0"/>
                <w:sz w:val="24"/>
                <w:szCs w:val="24"/>
              </w:rPr>
              <w:t>BH67F2762</w:t>
            </w:r>
          </w:p>
        </w:tc>
        <w:tc>
          <w:tcPr>
            <w:tcW w:w="2130" w:type="dxa"/>
            <w:vAlign w:val="center"/>
          </w:tcPr>
          <w:p w:rsidR="00AE578B" w:rsidRDefault="00AE578B" w:rsidP="00AE578B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物料编码</w:t>
            </w:r>
          </w:p>
        </w:tc>
        <w:tc>
          <w:tcPr>
            <w:tcW w:w="2131" w:type="dxa"/>
          </w:tcPr>
          <w:p w:rsidR="00AE578B" w:rsidRDefault="00AE578B" w:rsidP="00AE578B">
            <w:pPr>
              <w:ind w:left="718" w:hangingChars="299" w:hanging="718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24"/>
                <w:szCs w:val="24"/>
              </w:rPr>
              <w:t>K011000006140590054</w:t>
            </w:r>
          </w:p>
        </w:tc>
      </w:tr>
      <w:tr w:rsidR="007F13D0">
        <w:trPr>
          <w:trHeight w:val="857"/>
        </w:trPr>
        <w:tc>
          <w:tcPr>
            <w:tcW w:w="2130" w:type="dxa"/>
            <w:vAlign w:val="center"/>
          </w:tcPr>
          <w:p w:rsidR="007F13D0" w:rsidRDefault="007F13D0">
            <w:pPr>
              <w:ind w:left="718" w:hangingChars="299" w:hanging="71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产品负责人签字</w:t>
            </w:r>
          </w:p>
        </w:tc>
        <w:tc>
          <w:tcPr>
            <w:tcW w:w="2131" w:type="dxa"/>
            <w:gridSpan w:val="2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dxa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部门主管签字</w:t>
            </w:r>
          </w:p>
        </w:tc>
        <w:tc>
          <w:tcPr>
            <w:tcW w:w="2131" w:type="dxa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sz w:val="28"/>
                <w:szCs w:val="28"/>
              </w:rPr>
            </w:pPr>
          </w:p>
        </w:tc>
      </w:tr>
      <w:tr w:rsidR="007F13D0">
        <w:trPr>
          <w:trHeight w:val="837"/>
        </w:trPr>
        <w:tc>
          <w:tcPr>
            <w:tcW w:w="2130" w:type="dxa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31" w:type="dxa"/>
            <w:gridSpan w:val="2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dxa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接收人签字</w:t>
            </w:r>
          </w:p>
        </w:tc>
        <w:tc>
          <w:tcPr>
            <w:tcW w:w="2131" w:type="dxa"/>
            <w:vAlign w:val="center"/>
          </w:tcPr>
          <w:p w:rsidR="007F13D0" w:rsidRDefault="007F13D0">
            <w:pPr>
              <w:ind w:left="837" w:hangingChars="299" w:hanging="837"/>
              <w:jc w:val="center"/>
              <w:rPr>
                <w:sz w:val="28"/>
                <w:szCs w:val="28"/>
              </w:rPr>
            </w:pPr>
          </w:p>
        </w:tc>
      </w:tr>
      <w:tr w:rsidR="007F13D0">
        <w:trPr>
          <w:trHeight w:val="2967"/>
        </w:trPr>
        <w:tc>
          <w:tcPr>
            <w:tcW w:w="8522" w:type="dxa"/>
            <w:gridSpan w:val="5"/>
          </w:tcPr>
          <w:p w:rsidR="007F13D0" w:rsidRDefault="007F13D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备注：</w:t>
            </w:r>
          </w:p>
          <w:p w:rsidR="007F13D0" w:rsidRDefault="007F13D0" w:rsidP="00AE578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>适用机型：</w:t>
            </w:r>
            <w:r w:rsidR="00477D88">
              <w:rPr>
                <w:sz w:val="28"/>
                <w:szCs w:val="28"/>
              </w:rPr>
              <w:t>PT</w:t>
            </w:r>
            <w:r w:rsidR="00AE578B">
              <w:rPr>
                <w:rFonts w:hint="eastAsia"/>
                <w:sz w:val="28"/>
                <w:szCs w:val="28"/>
              </w:rPr>
              <w:t>9</w:t>
            </w:r>
            <w:r w:rsidR="00477D88">
              <w:rPr>
                <w:sz w:val="28"/>
                <w:szCs w:val="28"/>
              </w:rPr>
              <w:t>L</w:t>
            </w:r>
          </w:p>
        </w:tc>
      </w:tr>
    </w:tbl>
    <w:p w:rsidR="007F13D0" w:rsidRDefault="007F13D0">
      <w:pPr>
        <w:rPr>
          <w:rFonts w:hint="eastAsia"/>
        </w:rPr>
      </w:pPr>
    </w:p>
    <w:sectPr w:rsidR="007F13D0">
      <w:headerReference w:type="default" r:id="rId7"/>
      <w:headerReference w:type="first" r:id="rId8"/>
      <w:pgSz w:w="11906" w:h="16838"/>
      <w:pgMar w:top="567" w:right="1021" w:bottom="567" w:left="1021" w:header="851" w:footer="992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C8C" w:rsidRDefault="00150C8C">
      <w:r>
        <w:separator/>
      </w:r>
    </w:p>
  </w:endnote>
  <w:endnote w:type="continuationSeparator" w:id="0">
    <w:p w:rsidR="00150C8C" w:rsidRDefault="00150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C8C" w:rsidRDefault="00150C8C">
      <w:r>
        <w:separator/>
      </w:r>
    </w:p>
  </w:footnote>
  <w:footnote w:type="continuationSeparator" w:id="0">
    <w:p w:rsidR="00150C8C" w:rsidRDefault="00150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3D0" w:rsidRDefault="007F13D0">
    <w:pPr>
      <w:spacing w:line="0" w:lineRule="atLeast"/>
      <w:rPr>
        <w:rFonts w:hint="eastAsia"/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3D0" w:rsidRDefault="007F13D0">
    <w:pPr>
      <w:pStyle w:val="a7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 Unicode MS" w:eastAsia="黑体" w:hAnsi="Arial Unicode MS" w:hint="eastAsia"/>
        <w:b w:val="0"/>
        <w:i w:val="0"/>
        <w:caps w:val="0"/>
        <w:strike w:val="0"/>
        <w:dstrike w:val="0"/>
        <w:outline w:val="0"/>
        <w:shadow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567"/>
      </w:pPr>
      <w:rPr>
        <w:rFonts w:ascii="Arial" w:eastAsia="黑体" w:hAnsi="Arial" w:hint="default"/>
        <w:b w:val="0"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ascii="Arial" w:eastAsia="宋体" w:hAnsi="Arial" w:hint="default"/>
        <w:b w:val="0"/>
        <w:i w:val="0"/>
        <w:color w:val="auto"/>
        <w:sz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474"/>
        </w:tabs>
        <w:ind w:left="1474" w:hanging="794"/>
      </w:pPr>
      <w:rPr>
        <w:rFonts w:ascii="Arial Unicode MS" w:eastAsia="宋体" w:hAnsi="Arial Unicode MS" w:hint="eastAsia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420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0" w:firstLine="0"/>
      </w:pPr>
      <w:rPr>
        <w:rFonts w:ascii="Arial Unicode MS" w:eastAsia="黑体" w:hAnsi="Arial Unicode MS" w:hint="eastAsia"/>
        <w:b w:val="0"/>
        <w:i w:val="0"/>
        <w:color w:val="auto"/>
        <w:sz w:val="28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87"/>
        </w:tabs>
        <w:ind w:left="787" w:hanging="567"/>
      </w:pPr>
      <w:rPr>
        <w:rFonts w:ascii="Arial Unicode MS" w:eastAsia="宋体" w:hAnsi="Arial Unicode MS" w:hint="eastAsia"/>
        <w:b w:val="0"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ascii="Arial Unicode MS" w:eastAsia="宋体" w:hAnsi="Arial Unicode MS" w:hint="eastAsia"/>
        <w:b w:val="0"/>
        <w:i w:val="0"/>
        <w:color w:val="auto"/>
        <w:sz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360" w:firstLine="604"/>
      </w:pPr>
      <w:rPr>
        <w:rFonts w:ascii="Arial Unicode MS" w:eastAsia="宋体" w:hAnsi="Arial Unicode MS" w:hint="eastAsia"/>
        <w:b w:val="0"/>
        <w:i w:val="0"/>
        <w:color w:val="auto"/>
        <w:sz w:val="21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420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num w:numId="1" w16cid:durableId="159545911">
    <w:abstractNumId w:val="0"/>
  </w:num>
  <w:num w:numId="2" w16cid:durableId="169583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F77"/>
    <w:rsid w:val="0000357B"/>
    <w:rsid w:val="00006F3B"/>
    <w:rsid w:val="0000788E"/>
    <w:rsid w:val="00007B39"/>
    <w:rsid w:val="0001174A"/>
    <w:rsid w:val="00012456"/>
    <w:rsid w:val="00013700"/>
    <w:rsid w:val="000261D0"/>
    <w:rsid w:val="00026644"/>
    <w:rsid w:val="000371C6"/>
    <w:rsid w:val="000414D6"/>
    <w:rsid w:val="00044743"/>
    <w:rsid w:val="00045AB5"/>
    <w:rsid w:val="0004755B"/>
    <w:rsid w:val="000712AA"/>
    <w:rsid w:val="0007243C"/>
    <w:rsid w:val="0007259A"/>
    <w:rsid w:val="0007361F"/>
    <w:rsid w:val="00077171"/>
    <w:rsid w:val="000819B8"/>
    <w:rsid w:val="000835A1"/>
    <w:rsid w:val="0008756B"/>
    <w:rsid w:val="0009008F"/>
    <w:rsid w:val="000A15C8"/>
    <w:rsid w:val="000A40CE"/>
    <w:rsid w:val="000B0F35"/>
    <w:rsid w:val="000C460D"/>
    <w:rsid w:val="000D093A"/>
    <w:rsid w:val="000D300A"/>
    <w:rsid w:val="000D647E"/>
    <w:rsid w:val="000E1ABB"/>
    <w:rsid w:val="000E4749"/>
    <w:rsid w:val="000E5D2D"/>
    <w:rsid w:val="000E6F7D"/>
    <w:rsid w:val="000F1EA0"/>
    <w:rsid w:val="000F6EB9"/>
    <w:rsid w:val="000F728D"/>
    <w:rsid w:val="00105411"/>
    <w:rsid w:val="00105859"/>
    <w:rsid w:val="0011577E"/>
    <w:rsid w:val="00117A53"/>
    <w:rsid w:val="00127444"/>
    <w:rsid w:val="00130139"/>
    <w:rsid w:val="00137A21"/>
    <w:rsid w:val="00140856"/>
    <w:rsid w:val="00141DD2"/>
    <w:rsid w:val="00141ED0"/>
    <w:rsid w:val="00150C8C"/>
    <w:rsid w:val="0015398A"/>
    <w:rsid w:val="001545E7"/>
    <w:rsid w:val="00164B35"/>
    <w:rsid w:val="00164FAA"/>
    <w:rsid w:val="00170E09"/>
    <w:rsid w:val="00171C09"/>
    <w:rsid w:val="00172115"/>
    <w:rsid w:val="00173966"/>
    <w:rsid w:val="00174DF7"/>
    <w:rsid w:val="0017724E"/>
    <w:rsid w:val="0019145F"/>
    <w:rsid w:val="00191592"/>
    <w:rsid w:val="00193FDF"/>
    <w:rsid w:val="0019603E"/>
    <w:rsid w:val="001A0044"/>
    <w:rsid w:val="001A6DD7"/>
    <w:rsid w:val="001A7F66"/>
    <w:rsid w:val="001B1450"/>
    <w:rsid w:val="001B2CF8"/>
    <w:rsid w:val="001D2834"/>
    <w:rsid w:val="001D616B"/>
    <w:rsid w:val="001D6F1E"/>
    <w:rsid w:val="001E2C9D"/>
    <w:rsid w:val="001E449B"/>
    <w:rsid w:val="001E5B7E"/>
    <w:rsid w:val="001F221A"/>
    <w:rsid w:val="00202D86"/>
    <w:rsid w:val="00203351"/>
    <w:rsid w:val="00203D7F"/>
    <w:rsid w:val="002043D3"/>
    <w:rsid w:val="00211899"/>
    <w:rsid w:val="00214D52"/>
    <w:rsid w:val="00215306"/>
    <w:rsid w:val="00215654"/>
    <w:rsid w:val="00220A04"/>
    <w:rsid w:val="00221852"/>
    <w:rsid w:val="002247B0"/>
    <w:rsid w:val="002330AB"/>
    <w:rsid w:val="00241F01"/>
    <w:rsid w:val="00246092"/>
    <w:rsid w:val="00261E71"/>
    <w:rsid w:val="00275F9C"/>
    <w:rsid w:val="00276754"/>
    <w:rsid w:val="00280684"/>
    <w:rsid w:val="00280938"/>
    <w:rsid w:val="0029071C"/>
    <w:rsid w:val="002913E2"/>
    <w:rsid w:val="00295852"/>
    <w:rsid w:val="00295ACE"/>
    <w:rsid w:val="002A11BB"/>
    <w:rsid w:val="002A7F28"/>
    <w:rsid w:val="002B0EA7"/>
    <w:rsid w:val="002B22A8"/>
    <w:rsid w:val="002C0252"/>
    <w:rsid w:val="002C11EF"/>
    <w:rsid w:val="002C16D2"/>
    <w:rsid w:val="002C77AF"/>
    <w:rsid w:val="002D3708"/>
    <w:rsid w:val="002D50F7"/>
    <w:rsid w:val="002E4BC4"/>
    <w:rsid w:val="002E5E59"/>
    <w:rsid w:val="002F25B2"/>
    <w:rsid w:val="002F3E9A"/>
    <w:rsid w:val="0030040F"/>
    <w:rsid w:val="00311F63"/>
    <w:rsid w:val="003135A8"/>
    <w:rsid w:val="00320BF6"/>
    <w:rsid w:val="00321C42"/>
    <w:rsid w:val="00324451"/>
    <w:rsid w:val="00325F73"/>
    <w:rsid w:val="003442DA"/>
    <w:rsid w:val="0034513B"/>
    <w:rsid w:val="00347500"/>
    <w:rsid w:val="0035701A"/>
    <w:rsid w:val="00364439"/>
    <w:rsid w:val="00370ECE"/>
    <w:rsid w:val="003945CA"/>
    <w:rsid w:val="00395C23"/>
    <w:rsid w:val="00396C89"/>
    <w:rsid w:val="003A137D"/>
    <w:rsid w:val="003A3F54"/>
    <w:rsid w:val="003A6138"/>
    <w:rsid w:val="003A6208"/>
    <w:rsid w:val="003B37CC"/>
    <w:rsid w:val="003B4509"/>
    <w:rsid w:val="003B7D86"/>
    <w:rsid w:val="003C276A"/>
    <w:rsid w:val="003D36C9"/>
    <w:rsid w:val="003D6D4B"/>
    <w:rsid w:val="003F020B"/>
    <w:rsid w:val="003F24BE"/>
    <w:rsid w:val="003F50AD"/>
    <w:rsid w:val="00402A5F"/>
    <w:rsid w:val="00404295"/>
    <w:rsid w:val="00406ABD"/>
    <w:rsid w:val="00413EA1"/>
    <w:rsid w:val="00417443"/>
    <w:rsid w:val="0042029B"/>
    <w:rsid w:val="004213D7"/>
    <w:rsid w:val="004338DC"/>
    <w:rsid w:val="004426E0"/>
    <w:rsid w:val="004449EE"/>
    <w:rsid w:val="0044660A"/>
    <w:rsid w:val="00454307"/>
    <w:rsid w:val="004570F8"/>
    <w:rsid w:val="004578C5"/>
    <w:rsid w:val="00460FD4"/>
    <w:rsid w:val="004644E1"/>
    <w:rsid w:val="00465BA6"/>
    <w:rsid w:val="00470C25"/>
    <w:rsid w:val="004749A7"/>
    <w:rsid w:val="00477D88"/>
    <w:rsid w:val="0048320D"/>
    <w:rsid w:val="00487477"/>
    <w:rsid w:val="0049064C"/>
    <w:rsid w:val="0049252B"/>
    <w:rsid w:val="0049579C"/>
    <w:rsid w:val="00496B88"/>
    <w:rsid w:val="004A28AD"/>
    <w:rsid w:val="004A28D9"/>
    <w:rsid w:val="004A45C1"/>
    <w:rsid w:val="004A4808"/>
    <w:rsid w:val="004A6372"/>
    <w:rsid w:val="004B1F64"/>
    <w:rsid w:val="004B30CE"/>
    <w:rsid w:val="004B4ADA"/>
    <w:rsid w:val="004B4E46"/>
    <w:rsid w:val="004D0E74"/>
    <w:rsid w:val="004D1E59"/>
    <w:rsid w:val="004D79EA"/>
    <w:rsid w:val="004E03F6"/>
    <w:rsid w:val="004E50F8"/>
    <w:rsid w:val="004E72F5"/>
    <w:rsid w:val="004F02BD"/>
    <w:rsid w:val="004F1D19"/>
    <w:rsid w:val="004F3756"/>
    <w:rsid w:val="005043F6"/>
    <w:rsid w:val="0050493D"/>
    <w:rsid w:val="005073D1"/>
    <w:rsid w:val="00507801"/>
    <w:rsid w:val="00511A95"/>
    <w:rsid w:val="00516635"/>
    <w:rsid w:val="00524119"/>
    <w:rsid w:val="00531BF8"/>
    <w:rsid w:val="00540133"/>
    <w:rsid w:val="00541E67"/>
    <w:rsid w:val="00542203"/>
    <w:rsid w:val="0054245B"/>
    <w:rsid w:val="00542911"/>
    <w:rsid w:val="00544B8B"/>
    <w:rsid w:val="00554C51"/>
    <w:rsid w:val="00556399"/>
    <w:rsid w:val="00561932"/>
    <w:rsid w:val="005633B0"/>
    <w:rsid w:val="00577EEA"/>
    <w:rsid w:val="00581C22"/>
    <w:rsid w:val="00591998"/>
    <w:rsid w:val="005B0718"/>
    <w:rsid w:val="005B116A"/>
    <w:rsid w:val="005B7896"/>
    <w:rsid w:val="005C13DA"/>
    <w:rsid w:val="005C1ADF"/>
    <w:rsid w:val="005D00B8"/>
    <w:rsid w:val="005D0922"/>
    <w:rsid w:val="005E5B0B"/>
    <w:rsid w:val="005F03E5"/>
    <w:rsid w:val="005F2084"/>
    <w:rsid w:val="005F3A97"/>
    <w:rsid w:val="005F3B9B"/>
    <w:rsid w:val="0060267B"/>
    <w:rsid w:val="0061277A"/>
    <w:rsid w:val="00615EA0"/>
    <w:rsid w:val="0062034F"/>
    <w:rsid w:val="00625D36"/>
    <w:rsid w:val="00625E75"/>
    <w:rsid w:val="006265D9"/>
    <w:rsid w:val="00626A1C"/>
    <w:rsid w:val="006273FE"/>
    <w:rsid w:val="00627DAB"/>
    <w:rsid w:val="00631A17"/>
    <w:rsid w:val="006372DB"/>
    <w:rsid w:val="00645CFB"/>
    <w:rsid w:val="0064622B"/>
    <w:rsid w:val="0065212E"/>
    <w:rsid w:val="006527BA"/>
    <w:rsid w:val="006672FA"/>
    <w:rsid w:val="00670FCF"/>
    <w:rsid w:val="006804DC"/>
    <w:rsid w:val="0068383C"/>
    <w:rsid w:val="006908AD"/>
    <w:rsid w:val="006926E9"/>
    <w:rsid w:val="00697321"/>
    <w:rsid w:val="006973AA"/>
    <w:rsid w:val="006A2E0C"/>
    <w:rsid w:val="006A7AFD"/>
    <w:rsid w:val="006B7004"/>
    <w:rsid w:val="006C020F"/>
    <w:rsid w:val="006C0385"/>
    <w:rsid w:val="006C09BF"/>
    <w:rsid w:val="006C31C7"/>
    <w:rsid w:val="006C3326"/>
    <w:rsid w:val="006D377E"/>
    <w:rsid w:val="006E5921"/>
    <w:rsid w:val="006E7C6D"/>
    <w:rsid w:val="006F75AF"/>
    <w:rsid w:val="007023DC"/>
    <w:rsid w:val="00716D4E"/>
    <w:rsid w:val="00721834"/>
    <w:rsid w:val="00722697"/>
    <w:rsid w:val="007231E7"/>
    <w:rsid w:val="0072484B"/>
    <w:rsid w:val="00735DBF"/>
    <w:rsid w:val="00736000"/>
    <w:rsid w:val="00737E2D"/>
    <w:rsid w:val="00754465"/>
    <w:rsid w:val="00754EC3"/>
    <w:rsid w:val="0075703F"/>
    <w:rsid w:val="0075785D"/>
    <w:rsid w:val="00757D5D"/>
    <w:rsid w:val="00766999"/>
    <w:rsid w:val="00766B8F"/>
    <w:rsid w:val="007678AF"/>
    <w:rsid w:val="0077051E"/>
    <w:rsid w:val="0077057C"/>
    <w:rsid w:val="00771415"/>
    <w:rsid w:val="00773410"/>
    <w:rsid w:val="0077474F"/>
    <w:rsid w:val="00780F5E"/>
    <w:rsid w:val="00784C36"/>
    <w:rsid w:val="00786871"/>
    <w:rsid w:val="00790401"/>
    <w:rsid w:val="0079063F"/>
    <w:rsid w:val="0079093B"/>
    <w:rsid w:val="007911C9"/>
    <w:rsid w:val="0079250D"/>
    <w:rsid w:val="00795271"/>
    <w:rsid w:val="007B1A98"/>
    <w:rsid w:val="007B25AA"/>
    <w:rsid w:val="007B7330"/>
    <w:rsid w:val="007D0BBB"/>
    <w:rsid w:val="007D1592"/>
    <w:rsid w:val="007D2CD2"/>
    <w:rsid w:val="007D3D6C"/>
    <w:rsid w:val="007E011E"/>
    <w:rsid w:val="007E127E"/>
    <w:rsid w:val="007E2E68"/>
    <w:rsid w:val="007E363D"/>
    <w:rsid w:val="007E38C1"/>
    <w:rsid w:val="007F13D0"/>
    <w:rsid w:val="007F1921"/>
    <w:rsid w:val="007F2F03"/>
    <w:rsid w:val="007F3A5F"/>
    <w:rsid w:val="00801586"/>
    <w:rsid w:val="008055A3"/>
    <w:rsid w:val="00817A59"/>
    <w:rsid w:val="00817CA5"/>
    <w:rsid w:val="0082503B"/>
    <w:rsid w:val="00834459"/>
    <w:rsid w:val="008370DD"/>
    <w:rsid w:val="008527FD"/>
    <w:rsid w:val="00853469"/>
    <w:rsid w:val="008562D1"/>
    <w:rsid w:val="0086079C"/>
    <w:rsid w:val="00863B66"/>
    <w:rsid w:val="008754C8"/>
    <w:rsid w:val="0087598C"/>
    <w:rsid w:val="00883AAF"/>
    <w:rsid w:val="008A11D1"/>
    <w:rsid w:val="008A528B"/>
    <w:rsid w:val="008B0B4D"/>
    <w:rsid w:val="008D16E7"/>
    <w:rsid w:val="008D2BD6"/>
    <w:rsid w:val="008D44E6"/>
    <w:rsid w:val="008D4744"/>
    <w:rsid w:val="008E7710"/>
    <w:rsid w:val="008F4E75"/>
    <w:rsid w:val="008F4FC0"/>
    <w:rsid w:val="008F582B"/>
    <w:rsid w:val="00900757"/>
    <w:rsid w:val="0090747E"/>
    <w:rsid w:val="00917859"/>
    <w:rsid w:val="00923267"/>
    <w:rsid w:val="00924B67"/>
    <w:rsid w:val="00925246"/>
    <w:rsid w:val="00935B87"/>
    <w:rsid w:val="00937997"/>
    <w:rsid w:val="00945547"/>
    <w:rsid w:val="0094746D"/>
    <w:rsid w:val="00950250"/>
    <w:rsid w:val="009643E5"/>
    <w:rsid w:val="00970CF1"/>
    <w:rsid w:val="009723E2"/>
    <w:rsid w:val="00974A94"/>
    <w:rsid w:val="00975F81"/>
    <w:rsid w:val="009865EE"/>
    <w:rsid w:val="0099122D"/>
    <w:rsid w:val="009937D5"/>
    <w:rsid w:val="00995CBD"/>
    <w:rsid w:val="00997578"/>
    <w:rsid w:val="009977FB"/>
    <w:rsid w:val="009A5B5B"/>
    <w:rsid w:val="009B71A0"/>
    <w:rsid w:val="009C14B8"/>
    <w:rsid w:val="009C63C3"/>
    <w:rsid w:val="009D089F"/>
    <w:rsid w:val="009D207E"/>
    <w:rsid w:val="009D3301"/>
    <w:rsid w:val="009D436D"/>
    <w:rsid w:val="009E1877"/>
    <w:rsid w:val="009F0083"/>
    <w:rsid w:val="009F09AC"/>
    <w:rsid w:val="009F2793"/>
    <w:rsid w:val="009F3B85"/>
    <w:rsid w:val="00A043C2"/>
    <w:rsid w:val="00A05F85"/>
    <w:rsid w:val="00A22961"/>
    <w:rsid w:val="00A4236C"/>
    <w:rsid w:val="00A47BC2"/>
    <w:rsid w:val="00A74D75"/>
    <w:rsid w:val="00A74D82"/>
    <w:rsid w:val="00A82E8D"/>
    <w:rsid w:val="00A8393E"/>
    <w:rsid w:val="00A871E7"/>
    <w:rsid w:val="00A90A4F"/>
    <w:rsid w:val="00A963B3"/>
    <w:rsid w:val="00AA2FF0"/>
    <w:rsid w:val="00AA587B"/>
    <w:rsid w:val="00AA646A"/>
    <w:rsid w:val="00AA64F9"/>
    <w:rsid w:val="00AB17E6"/>
    <w:rsid w:val="00AB1842"/>
    <w:rsid w:val="00AB42C9"/>
    <w:rsid w:val="00AB522E"/>
    <w:rsid w:val="00AC0030"/>
    <w:rsid w:val="00AC6011"/>
    <w:rsid w:val="00AC6EE5"/>
    <w:rsid w:val="00AD0464"/>
    <w:rsid w:val="00AD1D35"/>
    <w:rsid w:val="00AD2686"/>
    <w:rsid w:val="00AD5FE4"/>
    <w:rsid w:val="00AD66C1"/>
    <w:rsid w:val="00AE578B"/>
    <w:rsid w:val="00B00198"/>
    <w:rsid w:val="00B11680"/>
    <w:rsid w:val="00B16CFC"/>
    <w:rsid w:val="00B24794"/>
    <w:rsid w:val="00B34295"/>
    <w:rsid w:val="00B44DEB"/>
    <w:rsid w:val="00B467ED"/>
    <w:rsid w:val="00B56499"/>
    <w:rsid w:val="00B61FF8"/>
    <w:rsid w:val="00B649EF"/>
    <w:rsid w:val="00B65E49"/>
    <w:rsid w:val="00B67F24"/>
    <w:rsid w:val="00B705A7"/>
    <w:rsid w:val="00B71D36"/>
    <w:rsid w:val="00B7313A"/>
    <w:rsid w:val="00B810D5"/>
    <w:rsid w:val="00B84F73"/>
    <w:rsid w:val="00B85CAD"/>
    <w:rsid w:val="00B9277A"/>
    <w:rsid w:val="00B93619"/>
    <w:rsid w:val="00B958EA"/>
    <w:rsid w:val="00BB08FF"/>
    <w:rsid w:val="00BB30B9"/>
    <w:rsid w:val="00BB6830"/>
    <w:rsid w:val="00BB6C82"/>
    <w:rsid w:val="00BC1B41"/>
    <w:rsid w:val="00BC21CD"/>
    <w:rsid w:val="00BC47CC"/>
    <w:rsid w:val="00BD38F8"/>
    <w:rsid w:val="00BD3DBC"/>
    <w:rsid w:val="00BE1372"/>
    <w:rsid w:val="00BE1E6A"/>
    <w:rsid w:val="00BE2164"/>
    <w:rsid w:val="00BE60C0"/>
    <w:rsid w:val="00BF33A4"/>
    <w:rsid w:val="00BF7118"/>
    <w:rsid w:val="00C108C6"/>
    <w:rsid w:val="00C14511"/>
    <w:rsid w:val="00C26C8D"/>
    <w:rsid w:val="00C30609"/>
    <w:rsid w:val="00C31990"/>
    <w:rsid w:val="00C364AB"/>
    <w:rsid w:val="00C52C4D"/>
    <w:rsid w:val="00C53117"/>
    <w:rsid w:val="00C81AD0"/>
    <w:rsid w:val="00CB5D05"/>
    <w:rsid w:val="00CC0C8D"/>
    <w:rsid w:val="00CC1B36"/>
    <w:rsid w:val="00CC4912"/>
    <w:rsid w:val="00CD09F6"/>
    <w:rsid w:val="00CD2DA2"/>
    <w:rsid w:val="00CD6255"/>
    <w:rsid w:val="00CD79D8"/>
    <w:rsid w:val="00CD7B03"/>
    <w:rsid w:val="00CD7F09"/>
    <w:rsid w:val="00CE21DB"/>
    <w:rsid w:val="00CE2BE0"/>
    <w:rsid w:val="00CE5147"/>
    <w:rsid w:val="00CE6485"/>
    <w:rsid w:val="00D0099E"/>
    <w:rsid w:val="00D00E1F"/>
    <w:rsid w:val="00D041B1"/>
    <w:rsid w:val="00D100CC"/>
    <w:rsid w:val="00D12310"/>
    <w:rsid w:val="00D148F9"/>
    <w:rsid w:val="00D16CDB"/>
    <w:rsid w:val="00D3046E"/>
    <w:rsid w:val="00D33159"/>
    <w:rsid w:val="00D3488A"/>
    <w:rsid w:val="00D43FD5"/>
    <w:rsid w:val="00D4589C"/>
    <w:rsid w:val="00D502EC"/>
    <w:rsid w:val="00D522E2"/>
    <w:rsid w:val="00D60557"/>
    <w:rsid w:val="00D6414F"/>
    <w:rsid w:val="00D73367"/>
    <w:rsid w:val="00D8767F"/>
    <w:rsid w:val="00D9135F"/>
    <w:rsid w:val="00D92B22"/>
    <w:rsid w:val="00D94B2A"/>
    <w:rsid w:val="00DA1163"/>
    <w:rsid w:val="00DA4470"/>
    <w:rsid w:val="00DB2CC2"/>
    <w:rsid w:val="00DB36B9"/>
    <w:rsid w:val="00DD7907"/>
    <w:rsid w:val="00E009AB"/>
    <w:rsid w:val="00E039E1"/>
    <w:rsid w:val="00E05E4D"/>
    <w:rsid w:val="00E14896"/>
    <w:rsid w:val="00E22C13"/>
    <w:rsid w:val="00E256A8"/>
    <w:rsid w:val="00E25D8B"/>
    <w:rsid w:val="00E2639A"/>
    <w:rsid w:val="00E41CEE"/>
    <w:rsid w:val="00E43C0D"/>
    <w:rsid w:val="00E53078"/>
    <w:rsid w:val="00E5440A"/>
    <w:rsid w:val="00E553EA"/>
    <w:rsid w:val="00E56711"/>
    <w:rsid w:val="00E67CD8"/>
    <w:rsid w:val="00E81C34"/>
    <w:rsid w:val="00E93CEC"/>
    <w:rsid w:val="00E96D02"/>
    <w:rsid w:val="00EA1209"/>
    <w:rsid w:val="00EA3C6D"/>
    <w:rsid w:val="00EA5B90"/>
    <w:rsid w:val="00EA6ED6"/>
    <w:rsid w:val="00EC4915"/>
    <w:rsid w:val="00EC5778"/>
    <w:rsid w:val="00ED3E20"/>
    <w:rsid w:val="00EE190F"/>
    <w:rsid w:val="00EE41B7"/>
    <w:rsid w:val="00EF209E"/>
    <w:rsid w:val="00EF6401"/>
    <w:rsid w:val="00F009BF"/>
    <w:rsid w:val="00F05FA5"/>
    <w:rsid w:val="00F1045A"/>
    <w:rsid w:val="00F11A19"/>
    <w:rsid w:val="00F17646"/>
    <w:rsid w:val="00F226F4"/>
    <w:rsid w:val="00F33CB8"/>
    <w:rsid w:val="00F42845"/>
    <w:rsid w:val="00F45D9E"/>
    <w:rsid w:val="00F51D16"/>
    <w:rsid w:val="00F545AC"/>
    <w:rsid w:val="00F54EF4"/>
    <w:rsid w:val="00F62C56"/>
    <w:rsid w:val="00F63CA1"/>
    <w:rsid w:val="00F72DE3"/>
    <w:rsid w:val="00F7327D"/>
    <w:rsid w:val="00F77C44"/>
    <w:rsid w:val="00F85B1D"/>
    <w:rsid w:val="00F86611"/>
    <w:rsid w:val="00FA1E5F"/>
    <w:rsid w:val="00FA2157"/>
    <w:rsid w:val="00FA3B87"/>
    <w:rsid w:val="00FB696A"/>
    <w:rsid w:val="00FC6286"/>
    <w:rsid w:val="00FD1AAA"/>
    <w:rsid w:val="00FD30B1"/>
    <w:rsid w:val="00FD4A16"/>
    <w:rsid w:val="00FE19DA"/>
    <w:rsid w:val="00FE1ED4"/>
    <w:rsid w:val="00FE523F"/>
    <w:rsid w:val="00FE59AD"/>
    <w:rsid w:val="00FF70DE"/>
    <w:rsid w:val="00FF73AA"/>
    <w:rsid w:val="00FF7644"/>
    <w:rsid w:val="05972BB7"/>
    <w:rsid w:val="06E71C68"/>
    <w:rsid w:val="074F2CE6"/>
    <w:rsid w:val="0A394062"/>
    <w:rsid w:val="114B7FD6"/>
    <w:rsid w:val="145169BE"/>
    <w:rsid w:val="164A1630"/>
    <w:rsid w:val="18935D50"/>
    <w:rsid w:val="18D77F42"/>
    <w:rsid w:val="20F9079E"/>
    <w:rsid w:val="228102B7"/>
    <w:rsid w:val="23C17AB3"/>
    <w:rsid w:val="259E70CD"/>
    <w:rsid w:val="271856CC"/>
    <w:rsid w:val="28AA05E2"/>
    <w:rsid w:val="29201900"/>
    <w:rsid w:val="2BEE5220"/>
    <w:rsid w:val="2D72349C"/>
    <w:rsid w:val="30E75D36"/>
    <w:rsid w:val="35E246A8"/>
    <w:rsid w:val="35F50893"/>
    <w:rsid w:val="37226368"/>
    <w:rsid w:val="37250610"/>
    <w:rsid w:val="3F2C561B"/>
    <w:rsid w:val="408A2AEB"/>
    <w:rsid w:val="41C21AC5"/>
    <w:rsid w:val="44EF5F88"/>
    <w:rsid w:val="487379B4"/>
    <w:rsid w:val="4A785C6B"/>
    <w:rsid w:val="521C78D6"/>
    <w:rsid w:val="53002263"/>
    <w:rsid w:val="53E1267C"/>
    <w:rsid w:val="54746E81"/>
    <w:rsid w:val="5E915802"/>
    <w:rsid w:val="63831F6C"/>
    <w:rsid w:val="63AB2E13"/>
    <w:rsid w:val="67120F70"/>
    <w:rsid w:val="6BE3630E"/>
    <w:rsid w:val="7A0A3B3E"/>
    <w:rsid w:val="7A755260"/>
    <w:rsid w:val="7D987D8B"/>
    <w:rsid w:val="7DA5634F"/>
    <w:rsid w:val="7E8B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782C23-9C92-43DD-8944-5F248803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360"/>
      </w:tabs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2"/>
      </w:numPr>
      <w:tabs>
        <w:tab w:val="left" w:pos="787"/>
      </w:tabs>
      <w:adjustRightInd w:val="0"/>
      <w:snapToGrid w:val="0"/>
      <w:spacing w:beforeLines="50" w:before="156" w:afterLines="50" w:after="156"/>
      <w:outlineLvl w:val="1"/>
    </w:pPr>
    <w:rPr>
      <w:rFonts w:ascii="宋体" w:hAnsi="宋体"/>
      <w:sz w:val="24"/>
    </w:rPr>
  </w:style>
  <w:style w:type="paragraph" w:styleId="3">
    <w:name w:val="heading 3"/>
    <w:basedOn w:val="a"/>
    <w:next w:val="a"/>
    <w:qFormat/>
    <w:pPr>
      <w:keepNext/>
      <w:keepLines/>
      <w:spacing w:beforeLines="50" w:before="156" w:afterLines="50" w:after="156"/>
      <w:outlineLvl w:val="2"/>
    </w:pPr>
    <w:rPr>
      <w:rFonts w:eastAsia="黑体"/>
      <w:sz w:val="2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30">
    <w:name w:val="目录 3"/>
    <w:basedOn w:val="a"/>
    <w:next w:val="a"/>
    <w:pPr>
      <w:ind w:leftChars="400" w:left="840"/>
    </w:pPr>
  </w:style>
  <w:style w:type="paragraph" w:styleId="a4">
    <w:name w:val="Plain Text"/>
    <w:basedOn w:val="a"/>
    <w:link w:val="Char"/>
    <w:rPr>
      <w:rFonts w:ascii="宋体" w:hAnsi="Courier New"/>
    </w:rPr>
  </w:style>
  <w:style w:type="character" w:customStyle="1" w:styleId="Char">
    <w:name w:val="纯文本 Char"/>
    <w:link w:val="a4"/>
    <w:rPr>
      <w:rFonts w:ascii="宋体" w:eastAsia="宋体" w:hAnsi="Courier New"/>
      <w:kern w:val="2"/>
      <w:sz w:val="21"/>
      <w:lang w:val="en-US" w:eastAsia="zh-CN"/>
    </w:rPr>
  </w:style>
  <w:style w:type="paragraph" w:styleId="a5">
    <w:name w:val="Date"/>
    <w:basedOn w:val="a"/>
    <w:next w:val="a"/>
    <w:pPr>
      <w:ind w:leftChars="2500" w:left="100"/>
    </w:pPr>
    <w:rPr>
      <w:sz w:val="30"/>
    </w:rPr>
  </w:style>
  <w:style w:type="paragraph" w:styleId="20">
    <w:name w:val="Body Text Indent 2"/>
    <w:basedOn w:val="a"/>
    <w:pPr>
      <w:ind w:firstLine="420"/>
    </w:pPr>
    <w:rPr>
      <w:rFonts w:ascii="宋体" w:hAnsi="宋体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0">
    <w:name w:val="页脚 Char"/>
    <w:link w:val="a7"/>
    <w:rPr>
      <w:rFonts w:eastAsia="宋体"/>
      <w:kern w:val="2"/>
      <w:sz w:val="18"/>
      <w:lang w:val="en-US" w:eastAsia="zh-CN" w:bidi="ar-SA"/>
    </w:rPr>
  </w:style>
  <w:style w:type="paragraph" w:styleId="a8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1">
    <w:name w:val="页眉 Char"/>
    <w:link w:val="a8"/>
    <w:rPr>
      <w:rFonts w:eastAsia="宋体"/>
      <w:kern w:val="2"/>
      <w:sz w:val="18"/>
      <w:lang w:val="en-US" w:eastAsia="zh-CN" w:bidi="ar-SA"/>
    </w:rPr>
  </w:style>
  <w:style w:type="paragraph" w:styleId="10">
    <w:name w:val="目录 1"/>
    <w:basedOn w:val="a"/>
    <w:next w:val="a"/>
    <w:pPr>
      <w:tabs>
        <w:tab w:val="left" w:pos="420"/>
        <w:tab w:val="right" w:leader="dot" w:pos="9016"/>
      </w:tabs>
    </w:pPr>
    <w:rPr>
      <w:rFonts w:ascii="Arial Unicode MS" w:eastAsia="黑体" w:hAnsi="Arial Unicode MS"/>
      <w:sz w:val="24"/>
      <w:lang w:val="en-US" w:eastAsia="zh-CN"/>
    </w:rPr>
  </w:style>
  <w:style w:type="paragraph" w:styleId="21">
    <w:name w:val="目录 2"/>
    <w:basedOn w:val="a"/>
    <w:next w:val="a"/>
    <w:pPr>
      <w:tabs>
        <w:tab w:val="right" w:leader="dot" w:pos="9016"/>
      </w:tabs>
      <w:spacing w:beforeLines="50" w:before="156" w:afterLines="50" w:after="156"/>
      <w:ind w:leftChars="200" w:left="420"/>
    </w:pPr>
  </w:style>
  <w:style w:type="paragraph" w:styleId="a9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a">
    <w:name w:val="annotation subject"/>
    <w:basedOn w:val="a3"/>
    <w:next w:val="a3"/>
    <w:semiHidden/>
    <w:rPr>
      <w:b/>
      <w:bCs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</w:rPr>
  </w:style>
  <w:style w:type="character" w:styleId="ad">
    <w:name w:val="page number"/>
  </w:style>
  <w:style w:type="character" w:styleId="ae">
    <w:name w:val="Hyperlink"/>
    <w:rPr>
      <w:color w:val="0000FF"/>
      <w:u w:val="single"/>
    </w:rPr>
  </w:style>
  <w:style w:type="character" w:styleId="af">
    <w:name w:val="annotation reference"/>
    <w:semiHidden/>
    <w:rPr>
      <w:sz w:val="21"/>
      <w:szCs w:val="21"/>
    </w:rPr>
  </w:style>
  <w:style w:type="character" w:customStyle="1" w:styleId="Char2">
    <w:name w:val="无间隔 Char"/>
    <w:link w:val="af0"/>
    <w:rPr>
      <w:rFonts w:ascii="Calibri" w:eastAsia="宋体" w:hAnsi="Calibri"/>
      <w:sz w:val="22"/>
      <w:szCs w:val="22"/>
      <w:lang w:val="en-US" w:eastAsia="zh-CN" w:bidi="ar-SA"/>
    </w:rPr>
  </w:style>
  <w:style w:type="paragraph" w:styleId="af0">
    <w:name w:val="No Spacing"/>
    <w:link w:val="Char2"/>
    <w:qFormat/>
    <w:rPr>
      <w:rFonts w:ascii="Calibri" w:hAnsi="Calibri"/>
      <w:sz w:val="22"/>
      <w:szCs w:val="22"/>
    </w:rPr>
  </w:style>
  <w:style w:type="paragraph" w:customStyle="1" w:styleId="22">
    <w:name w:val="样式2"/>
    <w:basedOn w:val="a8"/>
    <w:pPr>
      <w:pBdr>
        <w:top w:val="thickThinSmallGap" w:sz="12" w:space="1" w:color="auto"/>
        <w:bottom w:val="none" w:sz="0" w:space="0" w:color="auto"/>
      </w:pBdr>
      <w:wordWrap w:val="0"/>
    </w:pPr>
    <w:rPr>
      <w:rFonts w:ascii="宋体" w:hAnsi="宋体"/>
      <w:sz w:val="21"/>
    </w:rPr>
  </w:style>
  <w:style w:type="paragraph" w:customStyle="1" w:styleId="ListParagraph">
    <w:name w:val="List Paragraph"/>
    <w:basedOn w:val="a"/>
    <w:pPr>
      <w:ind w:firstLineChars="200" w:firstLine="420"/>
    </w:pPr>
    <w:rPr>
      <w:rFonts w:ascii="Calibri" w:hAnsi="Calibri"/>
      <w:szCs w:val="22"/>
    </w:rPr>
  </w:style>
  <w:style w:type="paragraph" w:customStyle="1" w:styleId="7">
    <w:name w:val="样式7"/>
    <w:basedOn w:val="1"/>
    <w:pPr>
      <w:spacing w:before="156" w:after="156"/>
    </w:pPr>
    <w:rPr>
      <w:rFonts w:eastAsia="黑体"/>
      <w:b w:val="0"/>
      <w:sz w:val="28"/>
    </w:rPr>
  </w:style>
  <w:style w:type="paragraph" w:customStyle="1" w:styleId="8">
    <w:name w:val="样式8"/>
    <w:basedOn w:val="a9"/>
    <w:rPr>
      <w:rFonts w:eastAsia="黑体"/>
      <w:b w:val="0"/>
      <w:sz w:val="28"/>
    </w:rPr>
  </w:style>
  <w:style w:type="paragraph" w:customStyle="1" w:styleId="11">
    <w:name w:val="样式1"/>
    <w:basedOn w:val="a8"/>
  </w:style>
  <w:style w:type="paragraph" w:customStyle="1" w:styleId="CharCharChar1CharCharCharCharCharCharCharCharCharChar">
    <w:name w:val=" Char Char Char1 Char Char Char Char Char Char Char Char Char Char"/>
    <w:basedOn w:val="a"/>
  </w:style>
  <w:style w:type="paragraph" w:customStyle="1" w:styleId="p16">
    <w:name w:val="p16"/>
    <w:basedOn w:val="a"/>
    <w:pPr>
      <w:widowControl/>
    </w:pPr>
    <w:rPr>
      <w:kern w:val="0"/>
    </w:rPr>
  </w:style>
  <w:style w:type="paragraph" w:customStyle="1" w:styleId="6">
    <w:name w:val="样式6"/>
    <w:basedOn w:val="a4"/>
    <w:pPr>
      <w:numPr>
        <w:ilvl w:val="2"/>
        <w:numId w:val="2"/>
      </w:numPr>
      <w:tabs>
        <w:tab w:val="left" w:pos="1361"/>
      </w:tabs>
      <w:snapToGrid w:val="0"/>
      <w:spacing w:beforeLines="50" w:before="156" w:afterLines="50" w:after="156"/>
    </w:pPr>
    <w:rPr>
      <w:rFonts w:hAnsi="宋体"/>
      <w:b/>
      <w:sz w:val="28"/>
    </w:rPr>
  </w:style>
  <w:style w:type="paragraph" w:customStyle="1" w:styleId="12">
    <w:name w:val="样式 标题 1 + 行距: 单倍行距"/>
    <w:basedOn w:val="1"/>
    <w:pPr>
      <w:spacing w:line="240" w:lineRule="auto"/>
    </w:pPr>
    <w:rPr>
      <w:rFonts w:eastAsia="黑体"/>
      <w:b w:val="0"/>
      <w:sz w:val="28"/>
    </w:rPr>
  </w:style>
  <w:style w:type="paragraph" w:customStyle="1" w:styleId="31">
    <w:name w:val="样式3"/>
    <w:basedOn w:val="a8"/>
    <w:pPr>
      <w:pBdr>
        <w:top w:val="thinThickSmallGap" w:sz="12" w:space="1" w:color="auto"/>
      </w:pBdr>
    </w:pPr>
  </w:style>
  <w:style w:type="paragraph" w:customStyle="1" w:styleId="5">
    <w:name w:val="样式5"/>
    <w:basedOn w:val="10"/>
    <w:rPr>
      <w:rFonts w:eastAsia="宋体"/>
    </w:rPr>
  </w:style>
  <w:style w:type="paragraph" w:customStyle="1" w:styleId="4">
    <w:name w:val="样式4"/>
    <w:next w:val="a4"/>
    <w:pPr>
      <w:snapToGrid w:val="0"/>
    </w:pPr>
    <w:rPr>
      <w:rFonts w:ascii="Arial Unicode MS" w:eastAsia="黑体" w:hAnsi="Arial Unicode MS"/>
      <w:kern w:val="4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210</Characters>
  <Application>Microsoft Office Word</Application>
  <DocSecurity>0</DocSecurity>
  <PresentationFormat/>
  <Lines>28</Lines>
  <Paragraphs>21</Paragraphs>
  <Slides>0</Slides>
  <Notes>0</Notes>
  <HiddenSlides>0</HiddenSlides>
  <MMClips>0</MMClips>
  <ScaleCrop>false</ScaleCrop>
  <Manager/>
  <Company>ut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珠海优特电力科技股份有限公司</dc:title>
  <dc:subject/>
  <dc:creator>zengchunxiang</dc:creator>
  <cp:keywords/>
  <dc:description/>
  <cp:lastModifiedBy>宇 杜</cp:lastModifiedBy>
  <cp:revision>2</cp:revision>
  <cp:lastPrinted>2016-04-09T08:50:00Z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97C156C85F6545C78C484B6D1DB82653</vt:lpwstr>
  </property>
</Properties>
</file>